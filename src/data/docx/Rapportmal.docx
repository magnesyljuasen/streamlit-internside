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65278945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0F525DD0" w14:textId="2EFFABE1" w:rsidR="00DD49C8" w:rsidRPr="00D34141" w:rsidRDefault="00916BE6" w:rsidP="00D34141">
          <w:r>
            <w:rPr>
              <w:b/>
              <w:bCs/>
              <w:noProof/>
            </w:rPr>
            <w:drawing>
              <wp:anchor distT="0" distB="0" distL="114300" distR="114300" simplePos="0" relativeHeight="251670015" behindDoc="0" locked="0" layoutInCell="1" allowOverlap="1" wp14:anchorId="106BB452" wp14:editId="52B81D40">
                <wp:simplePos x="0" y="0"/>
                <wp:positionH relativeFrom="margin">
                  <wp:posOffset>-1160145</wp:posOffset>
                </wp:positionH>
                <wp:positionV relativeFrom="margin">
                  <wp:posOffset>-1278865</wp:posOffset>
                </wp:positionV>
                <wp:extent cx="7753350" cy="10974705"/>
                <wp:effectExtent l="0" t="0" r="0" b="0"/>
                <wp:wrapSquare wrapText="bothSides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53350" cy="109747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D49C8" w:rsidRPr="00251DF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49AAE927" wp14:editId="451F6D10">
                    <wp:simplePos x="0" y="0"/>
                    <wp:positionH relativeFrom="page">
                      <wp:posOffset>1270660</wp:posOffset>
                    </wp:positionH>
                    <wp:positionV relativeFrom="page">
                      <wp:posOffset>1258784</wp:posOffset>
                    </wp:positionV>
                    <wp:extent cx="5208905" cy="2654135"/>
                    <wp:effectExtent l="0" t="0" r="0" b="0"/>
                    <wp:wrapNone/>
                    <wp:docPr id="6" name="Tittel, undertittel og beskrivels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08905" cy="26541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A2E4A3C" w14:textId="0F07122F" w:rsidR="00DD49C8" w:rsidRDefault="00000000" w:rsidP="005814AD">
                                <w:pPr>
                                  <w:pStyle w:val="Title"/>
                                  <w:spacing w:before="100"/>
                                </w:pPr>
                                <w:sdt>
                                  <w:sdtPr>
                                    <w:alias w:val="Dokument:Tittel"/>
                                    <w:tag w:val="Dokument:Tittel"/>
                                    <w:id w:val="44419988"/>
                                    <w:placeholder>
                                      <w:docPart w:val="99F5917C9B814529A576BA8AEAED5FB2"/>
                                    </w:placeholder>
                                    <w:dataBinding w:prefixMappings="xmlns:ns0='http://purl.org/dc/elements/1.1/' xmlns:ns1='http://schemas.openxmlformats.org/package/2006/metadata/core-properties'" w:xpath="/ns1:coreProperties[1]/ns0:title[1]" w:storeItemID="{6C3C8BC8-F283-45AE-878A-BAB7291924A1}"/>
                                    <w15:color w:val="FF9900"/>
                                    <w:text/>
                                  </w:sdtPr>
                                  <w:sdtContent>
                                    <w:r w:rsidR="00CE1ED3">
                                      <w:t>TITTEL</w:t>
                                    </w:r>
                                  </w:sdtContent>
                                </w:sdt>
                              </w:p>
                              <w:p w14:paraId="72430503" w14:textId="55D0CBB1" w:rsidR="00DD49C8" w:rsidRDefault="00CE1ED3" w:rsidP="007A2878">
                                <w:pPr>
                                  <w:pStyle w:val="Subtitle"/>
                                  <w:spacing w:after="180"/>
                                </w:pPr>
                                <w:r>
                                  <w:t>OPPDRAGSGIVER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AAE927" id="_x0000_t202" coordsize="21600,21600" o:spt="202" path="m,l,21600r21600,l21600,xe">
                    <v:stroke joinstyle="miter"/>
                    <v:path gradientshapeok="t" o:connecttype="rect"/>
                  </v:shapetype>
                  <v:shape id="Tittel, undertittel og beskrivelse" o:spid="_x0000_s1026" type="#_x0000_t202" style="position:absolute;margin-left:100.05pt;margin-top:99.1pt;width:410.15pt;height:209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" filled="f" stroked="f" strokeweight=".5pt">
                    <v:textbox>
                      <w:txbxContent>
                        <w:p w14:paraId="6A2E4A3C" w14:textId="0F07122F" w:rsidR="00DD49C8" w:rsidRDefault="00000000" w:rsidP="005814AD">
                          <w:pPr>
                            <w:pStyle w:val="Title"/>
                            <w:spacing w:before="100"/>
                          </w:pPr>
                          <w:sdt>
                            <w:sdtPr>
                              <w:alias w:val="Dokument:Tittel"/>
                              <w:tag w:val="Dokument:Tittel"/>
                              <w:id w:val="44419988"/>
                              <w:placeholder>
                                <w:docPart w:val="99F5917C9B814529A576BA8AEAED5FB2"/>
                              </w:placeholder>
                              <w:dataBinding w:prefixMappings="xmlns:ns0='http://purl.org/dc/elements/1.1/' xmlns:ns1='http://schemas.openxmlformats.org/package/2006/metadata/core-properties'" w:xpath="/ns1:coreProperties[1]/ns0:title[1]" w:storeItemID="{6C3C8BC8-F283-45AE-878A-BAB7291924A1}"/>
                              <w15:color w:val="FF9900"/>
                              <w:text/>
                            </w:sdtPr>
                            <w:sdtContent>
                              <w:r w:rsidR="00CE1ED3">
                                <w:t>TITTEL</w:t>
                              </w:r>
                            </w:sdtContent>
                          </w:sdt>
                        </w:p>
                        <w:p w14:paraId="72430503" w14:textId="55D0CBB1" w:rsidR="00DD49C8" w:rsidRDefault="00CE1ED3" w:rsidP="007A2878">
                          <w:pPr>
                            <w:pStyle w:val="Subtitle"/>
                            <w:spacing w:after="180"/>
                          </w:pPr>
                          <w:r>
                            <w:t>OPPDRAGSGIVER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D49C8" w:rsidRPr="00251DF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1C64B34E" wp14:editId="03CC57D1">
                    <wp:simplePos x="0" y="0"/>
                    <wp:positionH relativeFrom="column">
                      <wp:posOffset>3282418</wp:posOffset>
                    </wp:positionH>
                    <wp:positionV relativeFrom="page">
                      <wp:posOffset>9846310</wp:posOffset>
                    </wp:positionV>
                    <wp:extent cx="2778760" cy="274955"/>
                    <wp:effectExtent l="0" t="0" r="0" b="0"/>
                    <wp:wrapNone/>
                    <wp:docPr id="3" name="Asplanviak.n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78760" cy="2749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8433B1A" w14:textId="77777777" w:rsidR="00DD49C8" w:rsidRPr="00CB1145" w:rsidRDefault="00DD49C8" w:rsidP="00CB1145">
                                <w:pPr>
                                  <w:pStyle w:val="Small"/>
                                  <w:jc w:val="right"/>
                                </w:pPr>
                                <w:r>
                                  <w:t>asplanviak.no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64B34E" id="Asplanviak.no" o:spid="_x0000_s1027" type="#_x0000_t202" style="position:absolute;margin-left:258.45pt;margin-top:775.3pt;width:218.8pt;height:21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" filled="f" stroked="f" strokeweight=".5pt">
                    <v:textbox style="mso-fit-shape-to-text:t">
                      <w:txbxContent>
                        <w:p w14:paraId="58433B1A" w14:textId="77777777" w:rsidR="00DD49C8" w:rsidRPr="00CB1145" w:rsidRDefault="00DD49C8" w:rsidP="00CB1145">
                          <w:pPr>
                            <w:pStyle w:val="Small"/>
                            <w:jc w:val="right"/>
                          </w:pPr>
                          <w:r>
                            <w:t>asplanviak.no</w:t>
                          </w:r>
                        </w:p>
                      </w:txbxContent>
                    </v:textbox>
                    <w10:wrap anchory="page"/>
                  </v:shape>
                </w:pict>
              </mc:Fallback>
            </mc:AlternateContent>
          </w:r>
          <w:r w:rsidR="00DD49C8" w:rsidRPr="00251DF4">
            <w:rPr>
              <w:noProof/>
            </w:rPr>
            <w:drawing>
              <wp:anchor distT="0" distB="0" distL="114300" distR="114300" simplePos="0" relativeHeight="251670528" behindDoc="0" locked="0" layoutInCell="1" allowOverlap="1" wp14:anchorId="44F0FCB4" wp14:editId="6C1B6AFE">
                <wp:simplePos x="0" y="0"/>
                <wp:positionH relativeFrom="page">
                  <wp:posOffset>6530975</wp:posOffset>
                </wp:positionH>
                <wp:positionV relativeFrom="page">
                  <wp:posOffset>392430</wp:posOffset>
                </wp:positionV>
                <wp:extent cx="644400" cy="457562"/>
                <wp:effectExtent l="0" t="0" r="0" b="0"/>
                <wp:wrapNone/>
                <wp:docPr id="14" name="Symbo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ymbol"/>
                        <pic:cNvPicPr/>
                      </pic:nvPicPr>
                      <pic:blipFill>
                        <a:blip r:embed="rId14">
                          <a:extLst>
                            <a:ext uri="{96DAC541-7B7A-43D3-8B79-37D633B846F1}">
                              <asvg:svgBlip xmlns:asvg="http://schemas.microsoft.com/office/drawing/2016/SVG/main" r:embed="rId1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400" cy="4575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D49C8" w:rsidRPr="00251DF4">
            <w:rPr>
              <w:noProof/>
            </w:rPr>
            <w:drawing>
              <wp:anchor distT="0" distB="0" distL="114300" distR="114300" simplePos="0" relativeHeight="251669504" behindDoc="0" locked="0" layoutInCell="1" allowOverlap="1" wp14:anchorId="72E477CC" wp14:editId="41D4D21B">
                <wp:simplePos x="0" y="0"/>
                <wp:positionH relativeFrom="page">
                  <wp:posOffset>392430</wp:posOffset>
                </wp:positionH>
                <wp:positionV relativeFrom="page">
                  <wp:posOffset>392430</wp:posOffset>
                </wp:positionV>
                <wp:extent cx="572400" cy="457412"/>
                <wp:effectExtent l="0" t="0" r="0" b="0"/>
                <wp:wrapNone/>
                <wp:docPr id="13" name="Navnetrek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Navnetrekk"/>
                        <pic:cNvPicPr/>
                      </pic:nvPicPr>
                      <pic:blipFill>
                        <a:blip r:embed="rId16">
                          <a:extLst>
                            <a:ext uri="{96DAC541-7B7A-43D3-8B79-37D633B846F1}">
                              <asvg:svgBlip xmlns:asvg="http://schemas.microsoft.com/office/drawing/2016/SVG/main" r:embed="rId1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400" cy="4574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D49C8" w:rsidRPr="00251DF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1C8D3F89" wp14:editId="71CB298F">
                    <wp:simplePos x="0" y="0"/>
                    <wp:positionH relativeFrom="page">
                      <wp:posOffset>428625</wp:posOffset>
                    </wp:positionH>
                    <wp:positionV relativeFrom="page">
                      <wp:posOffset>9844644</wp:posOffset>
                    </wp:positionV>
                    <wp:extent cx="2703600" cy="453600"/>
                    <wp:effectExtent l="0" t="0" r="0" b="4445"/>
                    <wp:wrapNone/>
                    <wp:docPr id="2" name="Dato og versjon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03600" cy="453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14F9325" w14:textId="52C5CB9E" w:rsidR="00DD49C8" w:rsidRDefault="00DD49C8" w:rsidP="00F83B4E">
                                <w:pPr>
                                  <w:pStyle w:val="Small"/>
                                </w:pPr>
                                <w:r>
                                  <w:t>Dato:</w:t>
                                </w:r>
                                <w:r w:rsidR="00CE1ED3">
                                  <w:t xml:space="preserve"> DATO</w:t>
                                </w:r>
                              </w:p>
                              <w:p w14:paraId="44CCEAED" w14:textId="211C56E5" w:rsidR="00DD49C8" w:rsidRPr="00F83B4E" w:rsidRDefault="00DD49C8" w:rsidP="00F83B4E">
                                <w:pPr>
                                  <w:pStyle w:val="Small"/>
                                </w:pPr>
                                <w:r>
                                  <w:t xml:space="preserve">Versjon: </w:t>
                                </w:r>
                                <w:sdt>
                                  <w:sdtPr>
                                    <w:rPr>
                                      <w:b/>
                                    </w:rPr>
                                    <w:alias w:val="Oppdater til riktig versjon - samme som tabell på side 2"/>
                                    <w:tag w:val="Oppdater til riktig versjon - samme som tabell på side 2"/>
                                    <w:id w:val="-611512044"/>
                                    <w15:color w:val="FF9900"/>
                                  </w:sdtPr>
                                  <w:sdtContent>
                                    <w:r w:rsidR="00F03374">
                                      <w:rPr>
                                        <w:b/>
                                      </w:rPr>
                                      <w:t>01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8D3F89" id="Dato og versjon" o:spid="_x0000_s1028" type="#_x0000_t202" style="position:absolute;margin-left:33.75pt;margin-top:775.15pt;width:212.9pt;height:35.7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" filled="f" stroked="f" strokeweight=".5pt">
                    <v:textbox style="mso-fit-shape-to-text:t">
                      <w:txbxContent>
                        <w:p w14:paraId="614F9325" w14:textId="52C5CB9E" w:rsidR="00DD49C8" w:rsidRDefault="00DD49C8" w:rsidP="00F83B4E">
                          <w:pPr>
                            <w:pStyle w:val="Small"/>
                          </w:pPr>
                          <w:r>
                            <w:t>Dato:</w:t>
                          </w:r>
                          <w:r w:rsidR="00CE1ED3">
                            <w:t xml:space="preserve"> DATO</w:t>
                          </w:r>
                        </w:p>
                        <w:p w14:paraId="44CCEAED" w14:textId="211C56E5" w:rsidR="00DD49C8" w:rsidRPr="00F83B4E" w:rsidRDefault="00DD49C8" w:rsidP="00F83B4E">
                          <w:pPr>
                            <w:pStyle w:val="Small"/>
                          </w:pPr>
                          <w:r>
                            <w:t xml:space="preserve">Versjon: </w:t>
                          </w:r>
                          <w:sdt>
                            <w:sdtPr>
                              <w:rPr>
                                <w:b/>
                              </w:rPr>
                              <w:alias w:val="Oppdater til riktig versjon - samme som tabell på side 2"/>
                              <w:tag w:val="Oppdater til riktig versjon - samme som tabell på side 2"/>
                              <w:id w:val="-611512044"/>
                              <w15:color w:val="FF9900"/>
                            </w:sdtPr>
                            <w:sdtContent>
                              <w:r w:rsidR="00F03374">
                                <w:rPr>
                                  <w:b/>
                                </w:rPr>
                                <w:t>01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D49C8" w:rsidRPr="00251DF4">
            <w:rPr>
              <w:b/>
              <w:bCs/>
            </w:rPr>
            <w:br w:type="page"/>
          </w:r>
        </w:p>
      </w:sdtContent>
    </w:sdt>
    <w:p w14:paraId="65E5B7EC" w14:textId="77777777" w:rsidR="001A1009" w:rsidRPr="00251DF4" w:rsidRDefault="001A1009" w:rsidP="001A1009">
      <w:pPr>
        <w:pStyle w:val="formaterie--overskrift2"/>
        <w:rPr>
          <w:rFonts w:asciiTheme="minorHAnsi" w:hAnsiTheme="minorHAnsi"/>
        </w:rPr>
      </w:pPr>
      <w:bookmarkStart w:id="0" w:name="_Toc120867660"/>
      <w:r w:rsidRPr="00251DF4">
        <w:rPr>
          <w:rFonts w:asciiTheme="minorHAnsi" w:hAnsiTheme="minorHAnsi"/>
        </w:rPr>
        <w:lastRenderedPageBreak/>
        <w:t>Dokumentinformasjon</w:t>
      </w:r>
      <w:bookmarkEnd w:id="0"/>
    </w:p>
    <w:p w14:paraId="38CDBDE3" w14:textId="3EDB1415" w:rsidR="001A1009" w:rsidRPr="00251DF4" w:rsidRDefault="001A1009" w:rsidP="001A1009">
      <w:pPr>
        <w:pStyle w:val="formaterie--dokumentinfo"/>
      </w:pPr>
      <w:r w:rsidRPr="00251DF4">
        <w:t>Oppdragsgiver:</w:t>
      </w:r>
      <w:r w:rsidRPr="00251DF4">
        <w:tab/>
      </w:r>
      <w:r w:rsidR="0082331F">
        <w:t>OPPDRAGSGIVER</w:t>
      </w:r>
    </w:p>
    <w:p w14:paraId="47FA8F8C" w14:textId="5444A4C7" w:rsidR="001A1009" w:rsidRPr="00251DF4" w:rsidRDefault="001A1009" w:rsidP="001A1009">
      <w:pPr>
        <w:pStyle w:val="formaterie--dokumentinfo"/>
      </w:pPr>
      <w:r w:rsidRPr="00251DF4">
        <w:t>Tittel på rapport:</w:t>
      </w:r>
      <w:r w:rsidRPr="00251DF4">
        <w:tab/>
      </w:r>
      <w:bookmarkStart w:id="1" w:name="_Hlk72504954"/>
      <w:sdt>
        <w:sdtPr>
          <w:alias w:val="Dokument:Tittel"/>
          <w:tag w:val="Dokument:Tittel"/>
          <w:id w:val="1498530686"/>
          <w:placeholder>
            <w:docPart w:val="5E5B764F79CB4C7BA788CE845697B286"/>
          </w:placeholder>
          <w:dataBinding w:prefixMappings="xmlns:ns0='http://purl.org/dc/elements/1.1/' xmlns:ns1='http://schemas.openxmlformats.org/package/2006/metadata/core-properties'" w:xpath="/ns1:coreProperties[1]/ns0:title[1]" w:storeItemID="{6C3C8BC8-F283-45AE-878A-BAB7291924A1}"/>
          <w15:color w:val="FF9900"/>
          <w:text/>
        </w:sdtPr>
        <w:sdtContent>
          <w:r w:rsidR="00CE1ED3">
            <w:t>TITTEL</w:t>
          </w:r>
        </w:sdtContent>
      </w:sdt>
      <w:bookmarkEnd w:id="1"/>
    </w:p>
    <w:p w14:paraId="7261BEC7" w14:textId="26758E80" w:rsidR="001A1009" w:rsidRPr="00251DF4" w:rsidRDefault="001A1009" w:rsidP="001A1009">
      <w:pPr>
        <w:pStyle w:val="formaterie--dokumentinfo"/>
      </w:pPr>
      <w:r w:rsidRPr="00251DF4">
        <w:t>Oppdragsnavn:</w:t>
      </w:r>
      <w:r w:rsidRPr="00251DF4">
        <w:tab/>
      </w:r>
      <w:r w:rsidR="0082331F">
        <w:t>OPPDRAGSNAVN</w:t>
      </w:r>
    </w:p>
    <w:p w14:paraId="2AE0DF17" w14:textId="5AA9CF81" w:rsidR="001A1009" w:rsidRPr="00251DF4" w:rsidRDefault="001A1009" w:rsidP="001A1009">
      <w:pPr>
        <w:pStyle w:val="formaterie--dokumentinfo"/>
      </w:pPr>
      <w:r w:rsidRPr="00251DF4">
        <w:t>Oppdragsnummer:</w:t>
      </w:r>
      <w:r w:rsidRPr="00251DF4">
        <w:tab/>
      </w:r>
      <w:r w:rsidR="0082331F">
        <w:t>OPPDRAGS</w:t>
      </w:r>
      <w:r w:rsidR="0082331F">
        <w:t>NUMMER</w:t>
      </w:r>
    </w:p>
    <w:p w14:paraId="0FDB4682" w14:textId="15B7A1E7" w:rsidR="001A1009" w:rsidRPr="00117A50" w:rsidRDefault="001A1009" w:rsidP="001A1009">
      <w:pPr>
        <w:pStyle w:val="formaterie--dokumentinfo"/>
      </w:pPr>
      <w:r w:rsidRPr="00251DF4">
        <w:t>Utarbeidet av:</w:t>
      </w:r>
      <w:r w:rsidRPr="00251DF4">
        <w:tab/>
      </w:r>
      <w:r w:rsidR="0082331F">
        <w:t>FORFATTER</w:t>
      </w:r>
    </w:p>
    <w:p w14:paraId="6A2C91D6" w14:textId="3E247118" w:rsidR="001A1009" w:rsidRPr="00117A50" w:rsidRDefault="001A1009" w:rsidP="001A1009">
      <w:pPr>
        <w:pStyle w:val="formaterie--dokumentinfo"/>
      </w:pPr>
      <w:r w:rsidRPr="00117A50">
        <w:t>Oppdragsleder:</w:t>
      </w:r>
      <w:r w:rsidRPr="00117A50">
        <w:tab/>
      </w:r>
      <w:r w:rsidR="0082331F">
        <w:t>OPPDRAGSLEDER</w:t>
      </w:r>
    </w:p>
    <w:p w14:paraId="4AE3A9D0" w14:textId="5E750EAF" w:rsidR="001A1009" w:rsidRPr="00251DF4" w:rsidRDefault="001A1009" w:rsidP="001A1009">
      <w:pPr>
        <w:pStyle w:val="formaterie--dokumentinfo"/>
      </w:pPr>
      <w:r w:rsidRPr="00251DF4">
        <w:t>Tilgjengelighet:</w:t>
      </w:r>
      <w:r w:rsidRPr="00251DF4">
        <w:tab/>
      </w:r>
      <w:sdt>
        <w:sdtPr>
          <w:alias w:val="Velg element"/>
          <w:tag w:val="Velg element"/>
          <w:id w:val="121205400"/>
          <w:placeholder>
            <w:docPart w:val="BBEC0DFD8DB3419CB5AB7CA478E76488"/>
          </w:placeholder>
          <w15:color w:val="FF9900"/>
          <w:dropDownList>
            <w:listItem w:displayText="Åpen" w:value="Åpen"/>
            <w:listItem w:displayText="Unntatt offentlighet" w:value="Unntatt offentlighet"/>
            <w:listItem w:displayText="Strengt fortrolig" w:value="Strengt fortrolig"/>
          </w:dropDownList>
        </w:sdtPr>
        <w:sdtContent>
          <w:r w:rsidR="00E6749D">
            <w:t>Åpen</w:t>
          </w:r>
        </w:sdtContent>
      </w:sdt>
    </w:p>
    <w:tbl>
      <w:tblPr>
        <w:tblStyle w:val="Formaterie--tabell"/>
        <w:tblpPr w:leftFromText="142" w:rightFromText="142" w:tblpX="455" w:tblpYSpec="bottom"/>
        <w:tblW w:w="0" w:type="auto"/>
        <w:tblBorders>
          <w:insideH w:val="single" w:sz="4" w:space="0" w:color="BBC5C2"/>
          <w:insideV w:val="none" w:sz="0" w:space="0" w:color="auto"/>
        </w:tblBorders>
        <w:tblLayout w:type="fixed"/>
        <w:tblCellMar>
          <w:top w:w="57" w:type="dxa"/>
          <w:right w:w="108" w:type="dxa"/>
        </w:tblCellMar>
        <w:tblLook w:val="0600" w:firstRow="0" w:lastRow="0" w:firstColumn="0" w:lastColumn="0" w:noHBand="1" w:noVBand="1"/>
      </w:tblPr>
      <w:tblGrid>
        <w:gridCol w:w="700"/>
        <w:gridCol w:w="1470"/>
        <w:gridCol w:w="3444"/>
        <w:gridCol w:w="1361"/>
        <w:gridCol w:w="699"/>
      </w:tblGrid>
      <w:tr w:rsidR="001A0813" w:rsidRPr="00251DF4" w14:paraId="5AA0761A" w14:textId="77777777" w:rsidTr="00810957">
        <w:trPr>
          <w:trHeight w:val="235"/>
        </w:trPr>
        <w:tc>
          <w:tcPr>
            <w:tcW w:w="700" w:type="dxa"/>
            <w:tcMar>
              <w:top w:w="96" w:type="dxa"/>
              <w:right w:w="142" w:type="dxa"/>
            </w:tcMar>
          </w:tcPr>
          <w:p w14:paraId="1AF6800F" w14:textId="77777777" w:rsidR="00120693" w:rsidRPr="00251DF4" w:rsidRDefault="00120693" w:rsidP="00C07390">
            <w:pPr>
              <w:pStyle w:val="NoSpacing"/>
            </w:pPr>
          </w:p>
        </w:tc>
        <w:tc>
          <w:tcPr>
            <w:tcW w:w="1470" w:type="dxa"/>
            <w:tcMar>
              <w:top w:w="96" w:type="dxa"/>
              <w:right w:w="142" w:type="dxa"/>
            </w:tcMar>
          </w:tcPr>
          <w:p w14:paraId="7D9B7DB6" w14:textId="77777777" w:rsidR="00120693" w:rsidRPr="00251DF4" w:rsidRDefault="00120693" w:rsidP="00C07390">
            <w:pPr>
              <w:pStyle w:val="NoSpacing"/>
            </w:pPr>
          </w:p>
        </w:tc>
        <w:tc>
          <w:tcPr>
            <w:tcW w:w="3444" w:type="dxa"/>
            <w:tcMar>
              <w:top w:w="96" w:type="dxa"/>
              <w:right w:w="142" w:type="dxa"/>
            </w:tcMar>
          </w:tcPr>
          <w:p w14:paraId="5132AD25" w14:textId="77777777" w:rsidR="00120693" w:rsidRPr="00251DF4" w:rsidRDefault="00120693" w:rsidP="00C07390">
            <w:pPr>
              <w:pStyle w:val="NoSpacing"/>
            </w:pPr>
          </w:p>
        </w:tc>
        <w:tc>
          <w:tcPr>
            <w:tcW w:w="1361" w:type="dxa"/>
            <w:tcMar>
              <w:top w:w="96" w:type="dxa"/>
              <w:right w:w="142" w:type="dxa"/>
            </w:tcMar>
          </w:tcPr>
          <w:p w14:paraId="2029525D" w14:textId="77777777" w:rsidR="00120693" w:rsidRPr="00251DF4" w:rsidRDefault="00120693" w:rsidP="00C07390">
            <w:pPr>
              <w:pStyle w:val="NoSpacing"/>
            </w:pPr>
          </w:p>
        </w:tc>
        <w:tc>
          <w:tcPr>
            <w:tcW w:w="699" w:type="dxa"/>
            <w:tcMar>
              <w:top w:w="96" w:type="dxa"/>
              <w:right w:w="0" w:type="dxa"/>
            </w:tcMar>
          </w:tcPr>
          <w:p w14:paraId="6C497F2B" w14:textId="77777777" w:rsidR="00120693" w:rsidRPr="00251DF4" w:rsidRDefault="00120693" w:rsidP="00C07390">
            <w:pPr>
              <w:pStyle w:val="NoSpacing"/>
            </w:pPr>
          </w:p>
        </w:tc>
      </w:tr>
      <w:tr w:rsidR="001A0813" w:rsidRPr="00251DF4" w14:paraId="3B4878BB" w14:textId="77777777" w:rsidTr="00810957">
        <w:trPr>
          <w:trHeight w:val="235"/>
        </w:trPr>
        <w:tc>
          <w:tcPr>
            <w:tcW w:w="700" w:type="dxa"/>
            <w:tcMar>
              <w:top w:w="96" w:type="dxa"/>
              <w:right w:w="142" w:type="dxa"/>
            </w:tcMar>
          </w:tcPr>
          <w:p w14:paraId="357CF500" w14:textId="77777777" w:rsidR="00120693" w:rsidRPr="00251DF4" w:rsidRDefault="00120693" w:rsidP="00C07390">
            <w:pPr>
              <w:pStyle w:val="NoSpacing"/>
            </w:pPr>
            <w:r w:rsidRPr="00251DF4">
              <w:t>01</w:t>
            </w:r>
          </w:p>
        </w:tc>
        <w:tc>
          <w:tcPr>
            <w:tcW w:w="1470" w:type="dxa"/>
            <w:tcMar>
              <w:top w:w="96" w:type="dxa"/>
              <w:right w:w="142" w:type="dxa"/>
            </w:tcMar>
          </w:tcPr>
          <w:p w14:paraId="15CFD167" w14:textId="2812E4E6" w:rsidR="00120693" w:rsidRPr="00251DF4" w:rsidRDefault="00D67F1D" w:rsidP="00C07390">
            <w:pPr>
              <w:pStyle w:val="NoSpacing"/>
            </w:pPr>
            <w:r>
              <w:rPr>
                <w:color w:val="auto"/>
              </w:rPr>
              <w:t>DATO</w:t>
            </w:r>
          </w:p>
        </w:tc>
        <w:tc>
          <w:tcPr>
            <w:tcW w:w="3444" w:type="dxa"/>
            <w:tcMar>
              <w:top w:w="96" w:type="dxa"/>
              <w:right w:w="142" w:type="dxa"/>
            </w:tcMar>
          </w:tcPr>
          <w:p w14:paraId="60A10C12" w14:textId="77777777" w:rsidR="00120693" w:rsidRPr="00251DF4" w:rsidRDefault="00000000" w:rsidP="00C07390">
            <w:pPr>
              <w:pStyle w:val="NoSpacing"/>
            </w:pPr>
            <w:sdt>
              <w:sdtPr>
                <w:id w:val="-1145898526"/>
                <w:placeholder>
                  <w:docPart w:val="6962431B336945D1956836F6AEF8B2DA"/>
                </w:placeholder>
                <w:temporary/>
                <w:showingPlcHdr/>
                <w:text/>
              </w:sdtPr>
              <w:sdtContent>
                <w:r w:rsidR="00F67C66" w:rsidRPr="00251DF4">
                  <w:t>Nytt dokument</w:t>
                </w:r>
              </w:sdtContent>
            </w:sdt>
            <w:r w:rsidR="00232AB0" w:rsidRPr="00251DF4">
              <w:t xml:space="preserve"> </w:t>
            </w:r>
          </w:p>
        </w:tc>
        <w:tc>
          <w:tcPr>
            <w:tcW w:w="1361" w:type="dxa"/>
            <w:tcMar>
              <w:top w:w="96" w:type="dxa"/>
              <w:right w:w="142" w:type="dxa"/>
            </w:tcMar>
          </w:tcPr>
          <w:p w14:paraId="1D58FC76" w14:textId="759E498B" w:rsidR="00120693" w:rsidRPr="00251DF4" w:rsidRDefault="00D67F1D" w:rsidP="00C07390">
            <w:pPr>
              <w:pStyle w:val="NoSpacing"/>
            </w:pPr>
            <w:r>
              <w:rPr>
                <w:color w:val="auto"/>
              </w:rPr>
              <w:t>FORFATTER_I</w:t>
            </w:r>
          </w:p>
        </w:tc>
        <w:tc>
          <w:tcPr>
            <w:tcW w:w="699" w:type="dxa"/>
            <w:tcMar>
              <w:top w:w="96" w:type="dxa"/>
              <w:right w:w="0" w:type="dxa"/>
            </w:tcMar>
          </w:tcPr>
          <w:p w14:paraId="79DA003F" w14:textId="0F86B4C8" w:rsidR="00120693" w:rsidRPr="00251DF4" w:rsidRDefault="00D67F1D" w:rsidP="00C07390">
            <w:pPr>
              <w:pStyle w:val="NoSpacing"/>
            </w:pPr>
            <w:r>
              <w:rPr>
                <w:color w:val="auto"/>
              </w:rPr>
              <w:t>KS_I</w:t>
            </w:r>
          </w:p>
        </w:tc>
      </w:tr>
      <w:tr w:rsidR="001A0813" w:rsidRPr="00251DF4" w14:paraId="39669627" w14:textId="77777777" w:rsidTr="00810957">
        <w:trPr>
          <w:trHeight w:val="288"/>
        </w:trPr>
        <w:tc>
          <w:tcPr>
            <w:tcW w:w="700" w:type="dxa"/>
            <w:tcMar>
              <w:right w:w="142" w:type="dxa"/>
            </w:tcMar>
          </w:tcPr>
          <w:p w14:paraId="664C83E9" w14:textId="77777777" w:rsidR="00120693" w:rsidRPr="00251DF4" w:rsidRDefault="00120693" w:rsidP="00C07390">
            <w:pPr>
              <w:pStyle w:val="NoSpacing"/>
              <w:rPr>
                <w:sz w:val="22"/>
              </w:rPr>
            </w:pPr>
            <w:proofErr w:type="spellStart"/>
            <w:r w:rsidRPr="00251DF4">
              <w:rPr>
                <w:sz w:val="22"/>
              </w:rPr>
              <w:t>Ver</w:t>
            </w:r>
            <w:proofErr w:type="spellEnd"/>
          </w:p>
        </w:tc>
        <w:tc>
          <w:tcPr>
            <w:tcW w:w="1470" w:type="dxa"/>
            <w:tcMar>
              <w:right w:w="142" w:type="dxa"/>
            </w:tcMar>
          </w:tcPr>
          <w:p w14:paraId="206D63A7" w14:textId="77777777" w:rsidR="00120693" w:rsidRPr="00251DF4" w:rsidRDefault="00120693" w:rsidP="00C07390">
            <w:pPr>
              <w:pStyle w:val="NoSpacing"/>
              <w:rPr>
                <w:sz w:val="22"/>
              </w:rPr>
            </w:pPr>
            <w:r w:rsidRPr="00251DF4">
              <w:rPr>
                <w:sz w:val="22"/>
              </w:rPr>
              <w:t>Dato</w:t>
            </w:r>
          </w:p>
        </w:tc>
        <w:tc>
          <w:tcPr>
            <w:tcW w:w="3444" w:type="dxa"/>
            <w:tcMar>
              <w:right w:w="142" w:type="dxa"/>
            </w:tcMar>
          </w:tcPr>
          <w:p w14:paraId="1F94C7A0" w14:textId="77777777" w:rsidR="00120693" w:rsidRPr="00251DF4" w:rsidRDefault="00120693" w:rsidP="00C07390">
            <w:pPr>
              <w:pStyle w:val="NoSpacing"/>
              <w:rPr>
                <w:sz w:val="22"/>
              </w:rPr>
            </w:pPr>
            <w:r w:rsidRPr="00251DF4">
              <w:rPr>
                <w:sz w:val="22"/>
              </w:rPr>
              <w:t>Beskrivelse</w:t>
            </w:r>
          </w:p>
        </w:tc>
        <w:tc>
          <w:tcPr>
            <w:tcW w:w="1361" w:type="dxa"/>
            <w:tcMar>
              <w:right w:w="142" w:type="dxa"/>
            </w:tcMar>
          </w:tcPr>
          <w:p w14:paraId="29BB0351" w14:textId="77777777" w:rsidR="00120693" w:rsidRPr="00251DF4" w:rsidRDefault="00120693" w:rsidP="00C07390">
            <w:pPr>
              <w:pStyle w:val="NoSpacing"/>
              <w:rPr>
                <w:sz w:val="22"/>
              </w:rPr>
            </w:pPr>
            <w:proofErr w:type="spellStart"/>
            <w:r w:rsidRPr="00251DF4">
              <w:rPr>
                <w:sz w:val="22"/>
              </w:rPr>
              <w:t>Utarb</w:t>
            </w:r>
            <w:proofErr w:type="spellEnd"/>
            <w:r w:rsidRPr="00251DF4">
              <w:rPr>
                <w:sz w:val="22"/>
              </w:rPr>
              <w:t xml:space="preserve">. </w:t>
            </w:r>
            <w:r w:rsidR="00647193" w:rsidRPr="00251DF4">
              <w:rPr>
                <w:sz w:val="22"/>
              </w:rPr>
              <w:t>a</w:t>
            </w:r>
            <w:r w:rsidRPr="00251DF4">
              <w:rPr>
                <w:sz w:val="22"/>
              </w:rPr>
              <w:t>v</w:t>
            </w:r>
          </w:p>
        </w:tc>
        <w:tc>
          <w:tcPr>
            <w:tcW w:w="699" w:type="dxa"/>
            <w:tcMar>
              <w:right w:w="0" w:type="dxa"/>
            </w:tcMar>
          </w:tcPr>
          <w:p w14:paraId="067B0B21" w14:textId="77777777" w:rsidR="00120693" w:rsidRPr="00251DF4" w:rsidRDefault="00120693" w:rsidP="00C07390">
            <w:pPr>
              <w:pStyle w:val="NoSpacing"/>
              <w:rPr>
                <w:sz w:val="22"/>
              </w:rPr>
            </w:pPr>
            <w:r w:rsidRPr="00251DF4">
              <w:rPr>
                <w:sz w:val="22"/>
              </w:rPr>
              <w:t>KS</w:t>
            </w:r>
          </w:p>
        </w:tc>
      </w:tr>
    </w:tbl>
    <w:p w14:paraId="2F9B339B" w14:textId="77777777" w:rsidR="00E219EC" w:rsidRPr="00251DF4" w:rsidRDefault="00E219EC" w:rsidP="009E580C">
      <w:pPr>
        <w:pStyle w:val="formaterie--overskrift1"/>
        <w:rPr>
          <w:rFonts w:asciiTheme="minorHAnsi" w:hAnsiTheme="minorHAnsi"/>
        </w:rPr>
      </w:pPr>
      <w:bookmarkStart w:id="2" w:name="_Toc120867661"/>
      <w:r w:rsidRPr="00251DF4">
        <w:rPr>
          <w:rFonts w:asciiTheme="minorHAnsi" w:hAnsiTheme="minorHAnsi"/>
        </w:rPr>
        <w:t>Kort sammendrag</w:t>
      </w:r>
      <w:bookmarkEnd w:id="2"/>
    </w:p>
    <w:p w14:paraId="51D09332" w14:textId="59C18FA2" w:rsidR="00654581" w:rsidRPr="00251DF4" w:rsidRDefault="00282E3C" w:rsidP="0001685A">
      <w:r>
        <w:t>SAMMENDRAG</w:t>
      </w:r>
    </w:p>
    <w:p w14:paraId="49ABC572" w14:textId="77777777" w:rsidR="00654581" w:rsidRPr="00251DF4" w:rsidRDefault="00654581" w:rsidP="00654581">
      <w:pPr>
        <w:pStyle w:val="formaterie--overskrift1"/>
        <w:rPr>
          <w:rFonts w:asciiTheme="minorHAnsi" w:hAnsiTheme="minorHAnsi"/>
        </w:rPr>
      </w:pPr>
      <w:bookmarkStart w:id="3" w:name="_Toc120867662"/>
      <w:r w:rsidRPr="00251DF4">
        <w:rPr>
          <w:rFonts w:asciiTheme="minorHAnsi" w:hAnsiTheme="minorHAnsi"/>
        </w:rPr>
        <w:t>Forord</w:t>
      </w:r>
      <w:bookmarkEnd w:id="3"/>
    </w:p>
    <w:p w14:paraId="0C17D442" w14:textId="30B04896" w:rsidR="001676BD" w:rsidRPr="00251DF4" w:rsidRDefault="00D67F1D" w:rsidP="0053357F">
      <w:r>
        <w:t>FORORD</w:t>
      </w:r>
    </w:p>
    <w:p w14:paraId="0936B010" w14:textId="77777777" w:rsidR="009C7BEC" w:rsidRPr="00251DF4" w:rsidRDefault="009C7BEC" w:rsidP="001676BD"/>
    <w:p w14:paraId="120CFF40" w14:textId="46E5809A" w:rsidR="00742347" w:rsidRPr="00117A50" w:rsidRDefault="00D67F1D" w:rsidP="001676BD">
      <w:r>
        <w:t>KONTOR</w:t>
      </w:r>
      <w:r w:rsidR="001676BD" w:rsidRPr="00117A50">
        <w:t xml:space="preserve">, </w:t>
      </w:r>
      <w:r>
        <w:t>DATO</w:t>
      </w:r>
    </w:p>
    <w:p w14:paraId="17A8FEE3" w14:textId="1F9E9F3C" w:rsidR="00131636" w:rsidRPr="00117A50" w:rsidRDefault="00D67F1D" w:rsidP="00131636">
      <w:pPr>
        <w:pStyle w:val="formaterie--forord--avsender"/>
      </w:pPr>
      <w:r>
        <w:t>OPPDRAGSLEDER</w:t>
      </w:r>
      <w:r w:rsidR="00131636" w:rsidRPr="00117A50">
        <w:tab/>
      </w:r>
      <w:r>
        <w:t>KVALITETSSIKRER</w:t>
      </w:r>
    </w:p>
    <w:p w14:paraId="49470CA0" w14:textId="77777777" w:rsidR="003F1577" w:rsidRDefault="00131636" w:rsidP="00131636">
      <w:pPr>
        <w:pStyle w:val="Small"/>
        <w:tabs>
          <w:tab w:val="left" w:pos="3907"/>
        </w:tabs>
      </w:pPr>
      <w:r w:rsidRPr="00251DF4">
        <w:t>Oppdrags</w:t>
      </w:r>
      <w:r w:rsidR="00097882" w:rsidRPr="00251DF4">
        <w:t>leder</w:t>
      </w:r>
      <w:r w:rsidRPr="00251DF4">
        <w:tab/>
        <w:t>Kvalitetssikrer</w:t>
      </w:r>
    </w:p>
    <w:p w14:paraId="4E466FC5" w14:textId="7F3AAA29" w:rsidR="004C6CB3" w:rsidRDefault="004C6CB3">
      <w:pPr>
        <w:spacing w:line="259" w:lineRule="auto"/>
        <w:rPr>
          <w:sz w:val="18"/>
        </w:rPr>
      </w:pPr>
      <w:r>
        <w:br w:type="page"/>
      </w:r>
    </w:p>
    <w:p w14:paraId="089EDFAF" w14:textId="77777777" w:rsidR="004C6CB3" w:rsidRPr="00251DF4" w:rsidRDefault="004C6CB3" w:rsidP="00131636">
      <w:pPr>
        <w:pStyle w:val="Small"/>
        <w:tabs>
          <w:tab w:val="left" w:pos="3907"/>
        </w:tabs>
      </w:pPr>
    </w:p>
    <w:sdt>
      <w:sdtPr>
        <w:rPr>
          <w:rFonts w:asciiTheme="minorHAnsi" w:eastAsiaTheme="minorHAnsi" w:hAnsiTheme="minorHAnsi" w:cstheme="minorBidi"/>
          <w:color w:val="1D3C34" w:themeColor="text2"/>
          <w:kern w:val="18"/>
          <w:sz w:val="22"/>
          <w:szCs w:val="22"/>
          <w:lang w:val="nb-NO" w:eastAsia="nb-NO"/>
        </w:rPr>
        <w:id w:val="-10372709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3502B7" w14:textId="0BFC174E" w:rsidR="00E071DA" w:rsidRPr="0013342B" w:rsidRDefault="00E071DA">
          <w:pPr>
            <w:pStyle w:val="TOCHeading"/>
            <w:rPr>
              <w:color w:val="1D3C34" w:themeColor="text2"/>
              <w:lang w:val="nb-NO"/>
            </w:rPr>
          </w:pPr>
          <w:r w:rsidRPr="0013342B">
            <w:rPr>
              <w:color w:val="1D3C34" w:themeColor="text2"/>
              <w:lang w:val="nb-NO"/>
            </w:rPr>
            <w:t>Innholdsfortegnelse</w:t>
          </w:r>
        </w:p>
        <w:p w14:paraId="45F34C6E" w14:textId="2B524D3A" w:rsidR="00C34D56" w:rsidRDefault="00857401">
          <w:pPr>
            <w:pStyle w:val="TOC1"/>
            <w:tabs>
              <w:tab w:val="left" w:pos="1100"/>
            </w:tabs>
            <w:rPr>
              <w:rFonts w:eastAsiaTheme="minorEastAsia"/>
              <w:noProof/>
              <w:color w:val="auto"/>
              <w:kern w:val="0"/>
              <w:sz w:val="22"/>
            </w:rPr>
          </w:pPr>
          <w:r>
            <w:fldChar w:fldCharType="begin"/>
          </w:r>
          <w:r>
            <w:instrText xml:space="preserve"> TOC \h \z \t "Heading 1;1;Heading 2;2" </w:instrText>
          </w:r>
          <w:r>
            <w:fldChar w:fldCharType="separate"/>
          </w:r>
          <w:hyperlink w:anchor="_Toc129702090" w:history="1">
            <w:r w:rsidR="00C34D56" w:rsidRPr="000D42A6">
              <w:rPr>
                <w:rStyle w:val="Hyperlink"/>
                <w:noProof/>
              </w:rPr>
              <w:t>1.</w:t>
            </w:r>
            <w:r w:rsidR="00C34D56">
              <w:rPr>
                <w:rFonts w:eastAsiaTheme="minorEastAsia"/>
                <w:noProof/>
                <w:color w:val="auto"/>
                <w:kern w:val="0"/>
                <w:sz w:val="22"/>
              </w:rPr>
              <w:tab/>
            </w:r>
            <w:r w:rsidR="00C34D56" w:rsidRPr="000D42A6">
              <w:rPr>
                <w:rStyle w:val="Hyperlink"/>
                <w:noProof/>
              </w:rPr>
              <w:t>Innledning</w:t>
            </w:r>
            <w:r w:rsidR="00C34D56">
              <w:rPr>
                <w:noProof/>
                <w:webHidden/>
              </w:rPr>
              <w:tab/>
            </w:r>
            <w:r w:rsidR="00C34D56">
              <w:rPr>
                <w:noProof/>
                <w:webHidden/>
              </w:rPr>
              <w:fldChar w:fldCharType="begin"/>
            </w:r>
            <w:r w:rsidR="00C34D56">
              <w:rPr>
                <w:noProof/>
                <w:webHidden/>
              </w:rPr>
              <w:instrText xml:space="preserve"> PAGEREF _Toc129702090 \h </w:instrText>
            </w:r>
            <w:r w:rsidR="00C34D56">
              <w:rPr>
                <w:noProof/>
                <w:webHidden/>
              </w:rPr>
            </w:r>
            <w:r w:rsidR="00C34D56">
              <w:rPr>
                <w:noProof/>
                <w:webHidden/>
              </w:rPr>
              <w:fldChar w:fldCharType="separate"/>
            </w:r>
            <w:r w:rsidR="00C34D56">
              <w:rPr>
                <w:noProof/>
                <w:webHidden/>
              </w:rPr>
              <w:t>3</w:t>
            </w:r>
            <w:r w:rsidR="00C34D56">
              <w:rPr>
                <w:noProof/>
                <w:webHidden/>
              </w:rPr>
              <w:fldChar w:fldCharType="end"/>
            </w:r>
          </w:hyperlink>
        </w:p>
        <w:p w14:paraId="77B60197" w14:textId="21C7FB9E" w:rsidR="00E071DA" w:rsidRDefault="00857401">
          <w:r>
            <w:rPr>
              <w:sz w:val="28"/>
              <w:u w:color="BBC5C2"/>
            </w:rPr>
            <w:fldChar w:fldCharType="end"/>
          </w:r>
        </w:p>
      </w:sdtContent>
    </w:sdt>
    <w:p w14:paraId="61C4EEAA" w14:textId="77777777" w:rsidR="00636EAD" w:rsidRPr="00251DF4" w:rsidRDefault="00636EAD">
      <w:pPr>
        <w:spacing w:line="259" w:lineRule="auto"/>
        <w:rPr>
          <w:sz w:val="18"/>
        </w:rPr>
        <w:sectPr w:rsidR="00636EAD" w:rsidRPr="00251DF4" w:rsidSect="00C07390">
          <w:headerReference w:type="default" r:id="rId18"/>
          <w:footerReference w:type="default" r:id="rId19"/>
          <w:pgSz w:w="11906" w:h="16838"/>
          <w:pgMar w:top="2053" w:right="2155" w:bottom="2132" w:left="1701" w:header="709" w:footer="754" w:gutter="0"/>
          <w:pgNumType w:start="0"/>
          <w:cols w:space="708"/>
          <w:titlePg/>
          <w:docGrid w:linePitch="360"/>
        </w:sectPr>
      </w:pPr>
    </w:p>
    <w:p w14:paraId="382DC30E" w14:textId="77777777" w:rsidR="009860F4" w:rsidRPr="00251DF4" w:rsidRDefault="009860F4" w:rsidP="009860F4"/>
    <w:p w14:paraId="28A0AC5A" w14:textId="7A8C9AEE" w:rsidR="007356EA" w:rsidRPr="00251DF4" w:rsidRDefault="00EF4959" w:rsidP="007356EA">
      <w:pPr>
        <w:pStyle w:val="Heading1"/>
        <w:numPr>
          <w:ilvl w:val="0"/>
          <w:numId w:val="2"/>
        </w:numPr>
        <w:rPr>
          <w:rFonts w:asciiTheme="minorHAnsi" w:hAnsiTheme="minorHAnsi"/>
        </w:rPr>
      </w:pPr>
      <w:bookmarkStart w:id="4" w:name="_Toc129702090"/>
      <w:r w:rsidRPr="00251DF4">
        <w:rPr>
          <w:rFonts w:asciiTheme="minorHAnsi" w:hAnsiTheme="minorHAnsi"/>
        </w:rPr>
        <w:lastRenderedPageBreak/>
        <w:t>Innledning</w:t>
      </w:r>
      <w:bookmarkEnd w:id="4"/>
    </w:p>
    <w:p w14:paraId="73FCAE3C" w14:textId="7B025DF0" w:rsidR="009D6BCC" w:rsidRPr="00251DF4" w:rsidRDefault="00920C14" w:rsidP="009D6BCC">
      <w:r>
        <w:t>INNLEDNING</w:t>
      </w:r>
    </w:p>
    <w:p w14:paraId="1E7DB63B" w14:textId="35344355" w:rsidR="00EF4959" w:rsidRPr="00251DF4" w:rsidRDefault="00EF4959" w:rsidP="009D6BCC"/>
    <w:p w14:paraId="47155E10" w14:textId="360B4B5E" w:rsidR="009D6BCC" w:rsidRPr="00251DF4" w:rsidRDefault="009D6BCC" w:rsidP="009D6BCC"/>
    <w:p w14:paraId="414155FF" w14:textId="028CEEDB" w:rsidR="007B457C" w:rsidRPr="00251DF4" w:rsidRDefault="007B457C" w:rsidP="007B457C"/>
    <w:p w14:paraId="73B40B84" w14:textId="5D2ABD7E" w:rsidR="007B457C" w:rsidRPr="00251DF4" w:rsidRDefault="007B457C" w:rsidP="007B457C"/>
    <w:p w14:paraId="4BB462F7" w14:textId="62456F8D" w:rsidR="007B457C" w:rsidRPr="00251DF4" w:rsidRDefault="007B457C" w:rsidP="007B457C"/>
    <w:p w14:paraId="1CD55B8D" w14:textId="4025F635" w:rsidR="007B457C" w:rsidRPr="00251DF4" w:rsidRDefault="007B457C" w:rsidP="007B457C"/>
    <w:p w14:paraId="0B631BC2" w14:textId="742CA668" w:rsidR="007B457C" w:rsidRPr="00251DF4" w:rsidRDefault="007B457C" w:rsidP="007B457C"/>
    <w:p w14:paraId="6FF8E82D" w14:textId="3AF0050D" w:rsidR="007B457C" w:rsidRPr="00251DF4" w:rsidRDefault="007B457C" w:rsidP="007B457C"/>
    <w:p w14:paraId="24FEA38F" w14:textId="57D564A3" w:rsidR="007B457C" w:rsidRPr="00251DF4" w:rsidRDefault="007B457C" w:rsidP="007B457C"/>
    <w:p w14:paraId="3082AA31" w14:textId="1FC7DFA3" w:rsidR="007B457C" w:rsidRPr="00251DF4" w:rsidRDefault="007B457C" w:rsidP="007B457C"/>
    <w:p w14:paraId="51DB2EC7" w14:textId="609E7BD5" w:rsidR="007B457C" w:rsidRPr="00251DF4" w:rsidRDefault="007B457C" w:rsidP="007B457C"/>
    <w:p w14:paraId="3B0177AA" w14:textId="42589411" w:rsidR="007B457C" w:rsidRPr="00251DF4" w:rsidRDefault="007B457C" w:rsidP="007B457C"/>
    <w:p w14:paraId="5B352BD0" w14:textId="21DEAA06" w:rsidR="007B457C" w:rsidRPr="00251DF4" w:rsidRDefault="007B457C" w:rsidP="007B457C"/>
    <w:p w14:paraId="762D6B63" w14:textId="477DB28B" w:rsidR="007B457C" w:rsidRPr="00251DF4" w:rsidRDefault="007B457C" w:rsidP="007B457C"/>
    <w:p w14:paraId="3C3768D2" w14:textId="34BD1077" w:rsidR="007B457C" w:rsidRPr="00251DF4" w:rsidRDefault="007B457C" w:rsidP="007B457C"/>
    <w:p w14:paraId="542D6658" w14:textId="6CBC11E3" w:rsidR="007B457C" w:rsidRPr="00251DF4" w:rsidRDefault="007B457C" w:rsidP="007B457C"/>
    <w:p w14:paraId="06071C17" w14:textId="59CD641D" w:rsidR="007B457C" w:rsidRPr="00251DF4" w:rsidRDefault="007B457C" w:rsidP="007B457C"/>
    <w:p w14:paraId="37868A7F" w14:textId="3F7BFB6F" w:rsidR="007B457C" w:rsidRPr="00251DF4" w:rsidRDefault="007B457C" w:rsidP="007B457C"/>
    <w:p w14:paraId="1269AE3D" w14:textId="7B4E16A0" w:rsidR="007B457C" w:rsidRPr="00251DF4" w:rsidRDefault="007B457C" w:rsidP="007B457C"/>
    <w:p w14:paraId="7DC6E85D" w14:textId="52CD3BE2" w:rsidR="007B457C" w:rsidRPr="00251DF4" w:rsidRDefault="007B457C" w:rsidP="007B457C"/>
    <w:p w14:paraId="10A0D0C0" w14:textId="77777777" w:rsidR="009939B2" w:rsidRPr="009939B2" w:rsidRDefault="009939B2" w:rsidP="009939B2"/>
    <w:p w14:paraId="268D8055" w14:textId="309ED982" w:rsidR="00790D4C" w:rsidRPr="00251DF4" w:rsidRDefault="00790D4C" w:rsidP="00953C05">
      <w:pPr>
        <w:pStyle w:val="Heading1"/>
        <w:numPr>
          <w:ilvl w:val="0"/>
          <w:numId w:val="0"/>
        </w:numPr>
        <w:rPr>
          <w:rFonts w:asciiTheme="minorHAnsi" w:hAnsiTheme="minorHAnsi"/>
        </w:rPr>
      </w:pPr>
    </w:p>
    <w:p w14:paraId="60279EDF" w14:textId="77777777" w:rsidR="00953C05" w:rsidRPr="00251DF4" w:rsidRDefault="00953C05" w:rsidP="00097979"/>
    <w:p w14:paraId="73BF1FC5" w14:textId="0632C6E6" w:rsidR="00790D4C" w:rsidRPr="00251DF4" w:rsidRDefault="00790D4C" w:rsidP="00745841"/>
    <w:p w14:paraId="6505229F" w14:textId="77777777" w:rsidR="00790D4C" w:rsidRPr="00251DF4" w:rsidRDefault="00790D4C" w:rsidP="00745841"/>
    <w:sdt>
      <w:sdtPr>
        <w:id w:val="-1279486356"/>
        <w:docPartObj>
          <w:docPartGallery w:val="Cover Pages"/>
        </w:docPartObj>
      </w:sdtPr>
      <w:sdtContent>
        <w:p w14:paraId="62D16DC4" w14:textId="52F34553" w:rsidR="0045553D" w:rsidRPr="00251DF4" w:rsidRDefault="0045553D" w:rsidP="00E31C0C">
          <w:r w:rsidRPr="00251DF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1" locked="0" layoutInCell="1" allowOverlap="1" wp14:anchorId="1A063508" wp14:editId="58393C42">
                    <wp:simplePos x="941696" y="1446663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7560000" cy="10692000"/>
                    <wp:effectExtent l="0" t="0" r="3175" b="0"/>
                    <wp:wrapNone/>
                    <wp:docPr id="7" name="Rektangel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7560000" cy="106920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58F8C0C" id="Rektangel 7" o:spid="_x0000_s1026" style="position:absolute;margin-left:0;margin-top:0;width:595.3pt;height:841.9pt;z-index:-25164902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" fillcolor="#1d3c34 [3215]" stroked="f" strokeweight="1pt">
                    <o:lock v:ext="edit" aspectratio="t"/>
                    <w10:wrap anchorx="page" anchory="page"/>
                  </v:rect>
                </w:pict>
              </mc:Fallback>
            </mc:AlternateContent>
          </w:r>
          <w:r w:rsidRPr="00251DF4"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12B93952" wp14:editId="70B9E1F0">
                <wp:simplePos x="0" y="0"/>
                <wp:positionH relativeFrom="page">
                  <wp:align>center</wp:align>
                </wp:positionH>
                <wp:positionV relativeFrom="page">
                  <wp:posOffset>4529716</wp:posOffset>
                </wp:positionV>
                <wp:extent cx="1767600" cy="1623600"/>
                <wp:effectExtent l="0" t="0" r="0" b="0"/>
                <wp:wrapNone/>
                <wp:docPr id="28" name="Grafikk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>
                          <a:extLst>
                            <a:ext uri="{96DAC541-7B7A-43D3-8B79-37D633B846F1}">
                              <asvg:svgBlip xmlns:asvg="http://schemas.microsoft.com/office/drawing/2016/SVG/main" r:embed="rId2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7600" cy="1623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76CF2CA" w14:textId="33C2ED0A" w:rsidR="00BF3167" w:rsidRPr="00251DF4" w:rsidRDefault="00000000" w:rsidP="0045553D">
          <w:pPr>
            <w:spacing w:line="259" w:lineRule="auto"/>
          </w:pPr>
        </w:p>
      </w:sdtContent>
    </w:sdt>
    <w:sectPr w:rsidR="00BF3167" w:rsidRPr="00251DF4" w:rsidSect="005A168F">
      <w:headerReference w:type="default" r:id="rId22"/>
      <w:footerReference w:type="default" r:id="rId23"/>
      <w:type w:val="continuous"/>
      <w:pgSz w:w="11906" w:h="16838"/>
      <w:pgMar w:top="2053" w:right="1418" w:bottom="2132" w:left="1418" w:header="709" w:footer="7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1C722" w14:textId="77777777" w:rsidR="005E2153" w:rsidRDefault="005E2153" w:rsidP="009C1287">
      <w:r>
        <w:separator/>
      </w:r>
    </w:p>
  </w:endnote>
  <w:endnote w:type="continuationSeparator" w:id="0">
    <w:p w14:paraId="719D8C68" w14:textId="77777777" w:rsidR="005E2153" w:rsidRDefault="005E2153" w:rsidP="009C1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33138A6D-237E-481B-818B-F3C8C953FB2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4D6CE52-2ED3-48D7-8FC7-A0A2987AAAA4}"/>
    <w:embedBold r:id="rId3" w:fontKey="{80240A5B-2DD2-4DBD-BE78-435541A9C83C}"/>
    <w:embedItalic r:id="rId4" w:fontKey="{A16C0891-A56D-4AB2-9C02-FEF6ED32A32E}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  <w:embedRegular r:id="rId5" w:fontKey="{D85C4308-A4AC-400E-AFDC-27B2C6777FC4}"/>
    <w:embedBold r:id="rId6" w:fontKey="{9D31A4C4-ADFE-496B-A71F-D16A147FF615}"/>
    <w:embedItalic r:id="rId7" w:fontKey="{C0E041BF-5801-4796-A7AA-35BBC6EE635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8" w:fontKey="{E820A0A3-0D7E-44C7-AB14-0218D5558FD3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9" w:fontKey="{27794757-E30D-42F0-9D6A-D86685FFE859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0" w:fontKey="{AD8279AE-9315-4A59-870A-B2A5AA728699}"/>
  </w:font>
  <w:font w:name="Avenir Next Demi Bold">
    <w:altName w:val="Calibri"/>
    <w:charset w:val="00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4BC5F" w14:textId="3468837E" w:rsidR="002C11BE" w:rsidRPr="002C11BE" w:rsidRDefault="009C79F0" w:rsidP="00C07390">
    <w:pPr>
      <w:pStyle w:val="Footer"/>
      <w:ind w:left="-910"/>
    </w:pPr>
    <w:r>
      <w:t xml:space="preserve">Rapport – </w:t>
    </w:r>
    <w:sdt>
      <w:sdtPr>
        <w:alias w:val="Dokument:Tittel"/>
        <w:tag w:val="Dokument:Tittel"/>
        <w:id w:val="-1683346879"/>
        <w:placeholder>
          <w:docPart w:val="02566F81ED6C49DF867BD916729A5266"/>
        </w:placeholder>
        <w:dataBinding w:prefixMappings="xmlns:ns0='http://purl.org/dc/elements/1.1/' xmlns:ns1='http://schemas.openxmlformats.org/package/2006/metadata/core-properties'" w:xpath="/ns1:coreProperties[1]/ns0:title[1]" w:storeItemID="{6C3C8BC8-F283-45AE-878A-BAB7291924A1}"/>
        <w15:color w:val="FF9900"/>
        <w:text/>
      </w:sdtPr>
      <w:sdtContent>
        <w:r w:rsidR="00CE1ED3">
          <w:t>TITTEL</w:t>
        </w:r>
      </w:sdtContent>
    </w:sdt>
    <w:r w:rsidR="002C11BE">
      <w:tab/>
    </w:r>
    <w:r w:rsidR="002C11BE">
      <w:fldChar w:fldCharType="begin"/>
    </w:r>
    <w:r w:rsidR="002C11BE">
      <w:instrText xml:space="preserve"> PAGE   \* MERGEFORMAT </w:instrText>
    </w:r>
    <w:r w:rsidR="002C11BE">
      <w:fldChar w:fldCharType="separate"/>
    </w:r>
    <w:r w:rsidR="002C11BE">
      <w:rPr>
        <w:noProof/>
      </w:rPr>
      <w:t>2</w:t>
    </w:r>
    <w:r w:rsidR="002C11BE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97F0C" w14:textId="32B8DE9A" w:rsidR="0003013C" w:rsidRPr="002C11BE" w:rsidRDefault="009C79F0" w:rsidP="005A168F">
    <w:pPr>
      <w:pStyle w:val="Footer"/>
      <w:ind w:left="-624" w:right="-624"/>
    </w:pPr>
    <w:r w:rsidRPr="009C79F0">
      <w:t xml:space="preserve">Rapport – </w:t>
    </w:r>
    <w:sdt>
      <w:sdtPr>
        <w:alias w:val="Dokument:Tittel"/>
        <w:tag w:val="Dokument:Tittel"/>
        <w:id w:val="154503760"/>
        <w:placeholder>
          <w:docPart w:val="C69BCD63569047A9A14E2E2ABC7F7F5E"/>
        </w:placeholder>
        <w:dataBinding w:prefixMappings="xmlns:ns0='http://purl.org/dc/elements/1.1/' xmlns:ns1='http://schemas.openxmlformats.org/package/2006/metadata/core-properties'" w:xpath="/ns1:coreProperties[1]/ns0:title[1]" w:storeItemID="{6C3C8BC8-F283-45AE-878A-BAB7291924A1}"/>
        <w15:color w:val="FF9900"/>
        <w:text/>
      </w:sdtPr>
      <w:sdtContent>
        <w:r w:rsidR="00CE1ED3">
          <w:t>TITTEL</w:t>
        </w:r>
      </w:sdtContent>
    </w:sdt>
    <w:r w:rsidR="0003013C">
      <w:tab/>
    </w:r>
    <w:r w:rsidR="0003013C">
      <w:fldChar w:fldCharType="begin"/>
    </w:r>
    <w:r w:rsidR="0003013C">
      <w:instrText xml:space="preserve"> PAGE   \* MERGEFORMAT </w:instrText>
    </w:r>
    <w:r w:rsidR="0003013C">
      <w:fldChar w:fldCharType="separate"/>
    </w:r>
    <w:r w:rsidR="0003013C">
      <w:rPr>
        <w:noProof/>
      </w:rPr>
      <w:t>2</w:t>
    </w:r>
    <w:r w:rsidR="0003013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6F80A" w14:textId="77777777" w:rsidR="005E2153" w:rsidRDefault="005E2153" w:rsidP="009C1287">
      <w:r>
        <w:separator/>
      </w:r>
    </w:p>
  </w:footnote>
  <w:footnote w:type="continuationSeparator" w:id="0">
    <w:p w14:paraId="28A878DF" w14:textId="77777777" w:rsidR="005E2153" w:rsidRDefault="005E2153" w:rsidP="009C12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D2AD1" w14:textId="77777777" w:rsidR="00C81991" w:rsidRDefault="00C07390" w:rsidP="009C1287">
    <w:pPr>
      <w:pStyle w:val="Header"/>
    </w:pPr>
    <w:r>
      <w:rPr>
        <w:noProof/>
      </w:rPr>
      <mc:AlternateContent>
        <mc:Choice Requires="wps">
          <w:drawing>
            <wp:anchor distT="0" distB="0" distL="0" distR="644525" simplePos="0" relativeHeight="251674624" behindDoc="0" locked="0" layoutInCell="1" allowOverlap="1" wp14:anchorId="75C48B27" wp14:editId="101B3FFF">
              <wp:simplePos x="0" y="0"/>
              <wp:positionH relativeFrom="page">
                <wp:posOffset>608702</wp:posOffset>
              </wp:positionH>
              <wp:positionV relativeFrom="page">
                <wp:posOffset>1214120</wp:posOffset>
              </wp:positionV>
              <wp:extent cx="75600" cy="8229600"/>
              <wp:effectExtent l="38100" t="0" r="38735" b="0"/>
              <wp:wrapSquare wrapText="bothSides"/>
              <wp:docPr id="19" name="Marg-ele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0" cy="822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14DA62" id="Marg-element" o:spid="_x0000_s1026" style="position:absolute;margin-left:47.95pt;margin-top:95.6pt;width:5.95pt;height:9in;z-index:251674624;visibility:visible;mso-wrap-style:square;mso-width-percent:0;mso-height-percent:0;mso-wrap-distance-left:0;mso-wrap-distance-top:0;mso-wrap-distance-right:50.75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" filled="f" stroked="f" strokeweight="1pt">
              <w10:wrap type="square" anchorx="page" anchory="page"/>
            </v:rect>
          </w:pict>
        </mc:Fallback>
      </mc:AlternateContent>
    </w:r>
    <w:r w:rsidR="00F67A5B"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0072D19D" wp14:editId="4FE01B72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88592406" cy="35999166"/>
              <wp:effectExtent l="0" t="0" r="2540" b="0"/>
              <wp:wrapNone/>
              <wp:docPr id="8" name="Bakgrun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88592406" cy="35999166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3709512C" id="Bakgrunn" o:spid="_x0000_s1026" style="position:absolute;margin-left:0;margin-top:0;width:6975.8pt;height:2834.6pt;z-index:-251652096;visibility:visible;mso-wrap-style:square;mso-width-percent:1000;mso-height-percent:1000;mso-wrap-distance-left:9pt;mso-wrap-distance-top:0;mso-wrap-distance-right:9pt;mso-wrap-distance-bottom:0;mso-position-horizontal:left;mso-position-horizontal-relative:page;mso-position-vertical:top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" fillcolor="#b7dc8f [3204]" stroked="f" strokeweight="1pt">
              <o:lock v:ext="edit" aspectratio="t"/>
              <w10:wrap anchorx="page" anchory="page"/>
            </v:rect>
          </w:pict>
        </mc:Fallback>
      </mc:AlternateContent>
    </w:r>
    <w:r w:rsidR="00C81991" w:rsidRPr="00C81991">
      <w:rPr>
        <w:noProof/>
      </w:rPr>
      <w:drawing>
        <wp:anchor distT="0" distB="0" distL="114300" distR="114300" simplePos="0" relativeHeight="251662336" behindDoc="0" locked="0" layoutInCell="1" allowOverlap="1" wp14:anchorId="6389D315" wp14:editId="3973BCCC">
          <wp:simplePos x="0" y="0"/>
          <wp:positionH relativeFrom="page">
            <wp:posOffset>6531429</wp:posOffset>
          </wp:positionH>
          <wp:positionV relativeFrom="page">
            <wp:posOffset>391886</wp:posOffset>
          </wp:positionV>
          <wp:extent cx="644400" cy="457562"/>
          <wp:effectExtent l="0" t="0" r="0" b="0"/>
          <wp:wrapNone/>
          <wp:docPr id="1" name="Symb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Symbol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4400" cy="4575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1991" w:rsidRPr="00C81991">
      <w:rPr>
        <w:noProof/>
      </w:rPr>
      <w:drawing>
        <wp:anchor distT="0" distB="0" distL="114300" distR="114300" simplePos="0" relativeHeight="251660288" behindDoc="0" locked="0" layoutInCell="1" allowOverlap="1" wp14:anchorId="281EB4BA" wp14:editId="3D081C83">
          <wp:simplePos x="0" y="0"/>
          <wp:positionH relativeFrom="page">
            <wp:posOffset>391795</wp:posOffset>
          </wp:positionH>
          <wp:positionV relativeFrom="page">
            <wp:posOffset>391795</wp:posOffset>
          </wp:positionV>
          <wp:extent cx="572135" cy="457200"/>
          <wp:effectExtent l="0" t="0" r="0" b="0"/>
          <wp:wrapNone/>
          <wp:docPr id="5" name="Navnetrek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Navnetrekk"/>
                  <pic:cNvPicPr/>
                </pic:nvPicPr>
                <pic:blipFill>
                  <a:blip r:embed="rId3">
                    <a:extLs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213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1E92D" w14:textId="77777777" w:rsidR="009C73D2" w:rsidRDefault="009C73D2" w:rsidP="009C1287">
    <w:pPr>
      <w:pStyle w:val="Header"/>
    </w:pPr>
    <w:r w:rsidRPr="00C81991">
      <w:rPr>
        <w:noProof/>
      </w:rPr>
      <w:drawing>
        <wp:anchor distT="0" distB="0" distL="114300" distR="114300" simplePos="0" relativeHeight="251672576" behindDoc="0" locked="0" layoutInCell="1" allowOverlap="1" wp14:anchorId="6412BA50" wp14:editId="3D826FCC">
          <wp:simplePos x="0" y="0"/>
          <wp:positionH relativeFrom="page">
            <wp:posOffset>6531429</wp:posOffset>
          </wp:positionH>
          <wp:positionV relativeFrom="page">
            <wp:posOffset>391886</wp:posOffset>
          </wp:positionV>
          <wp:extent cx="644400" cy="457562"/>
          <wp:effectExtent l="0" t="0" r="0" b="0"/>
          <wp:wrapNone/>
          <wp:docPr id="16" name="Symb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Symbol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4400" cy="4575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81991">
      <w:rPr>
        <w:noProof/>
      </w:rPr>
      <w:drawing>
        <wp:anchor distT="0" distB="0" distL="114300" distR="114300" simplePos="0" relativeHeight="251671552" behindDoc="0" locked="0" layoutInCell="1" allowOverlap="1" wp14:anchorId="5007ABB1" wp14:editId="5152832F">
          <wp:simplePos x="0" y="0"/>
          <wp:positionH relativeFrom="page">
            <wp:posOffset>391795</wp:posOffset>
          </wp:positionH>
          <wp:positionV relativeFrom="page">
            <wp:posOffset>391795</wp:posOffset>
          </wp:positionV>
          <wp:extent cx="572135" cy="457200"/>
          <wp:effectExtent l="0" t="0" r="0" b="0"/>
          <wp:wrapNone/>
          <wp:docPr id="17" name="Navnetrek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Navnetrekk"/>
                  <pic:cNvPicPr/>
                </pic:nvPicPr>
                <pic:blipFill>
                  <a:blip r:embed="rId3">
                    <a:extLs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213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61E2FCC"/>
    <w:lvl w:ilvl="0">
      <w:start w:val="1"/>
      <w:numFmt w:val="decimal"/>
      <w:lvlText w:val="%1."/>
      <w:lvlJc w:val="left"/>
      <w:pPr>
        <w:tabs>
          <w:tab w:val="num" w:pos="5320"/>
        </w:tabs>
        <w:ind w:left="5320" w:hanging="360"/>
      </w:pPr>
    </w:lvl>
  </w:abstractNum>
  <w:abstractNum w:abstractNumId="1" w15:restartNumberingAfterBreak="0">
    <w:nsid w:val="FFFFFF7D"/>
    <w:multiLevelType w:val="singleLevel"/>
    <w:tmpl w:val="03C4E1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0F6A1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8431C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DD0596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D2E22E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45A85D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0D6F2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30026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16A1E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3D6C46"/>
    <w:multiLevelType w:val="hybridMultilevel"/>
    <w:tmpl w:val="6A2A6C6C"/>
    <w:lvl w:ilvl="0" w:tplc="47F4ACD8">
      <w:numFmt w:val="bullet"/>
      <w:lvlText w:val="•"/>
      <w:lvlJc w:val="left"/>
      <w:pPr>
        <w:ind w:left="1068" w:hanging="708"/>
      </w:pPr>
      <w:rPr>
        <w:rFonts w:ascii="Avenir Next LT Pro" w:eastAsiaTheme="minorHAnsi" w:hAnsi="Avenir Next LT Pro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CC62F0"/>
    <w:multiLevelType w:val="hybridMultilevel"/>
    <w:tmpl w:val="EC843344"/>
    <w:lvl w:ilvl="0" w:tplc="74E62E0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48A23F" w:themeColor="hyperlink"/>
        <w:sz w:val="28"/>
        <w:u w:val="single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2455"/>
    <w:multiLevelType w:val="hybridMultilevel"/>
    <w:tmpl w:val="271A5A3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E35DDB"/>
    <w:multiLevelType w:val="hybridMultilevel"/>
    <w:tmpl w:val="DEB0882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C1078D"/>
    <w:multiLevelType w:val="hybridMultilevel"/>
    <w:tmpl w:val="A4A6DD9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C74A78"/>
    <w:multiLevelType w:val="hybridMultilevel"/>
    <w:tmpl w:val="3B0CA31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661D4D"/>
    <w:multiLevelType w:val="hybridMultilevel"/>
    <w:tmpl w:val="7A58113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BF68B8"/>
    <w:multiLevelType w:val="multilevel"/>
    <w:tmpl w:val="DBD068BC"/>
    <w:lvl w:ilvl="0">
      <w:start w:val="1"/>
      <w:numFmt w:val="bullet"/>
      <w:lvlText w:val=""/>
      <w:lvlJc w:val="left"/>
      <w:pPr>
        <w:ind w:left="692" w:hanging="692"/>
      </w:pPr>
      <w:rPr>
        <w:rFonts w:ascii="Symbol" w:hAnsi="Symbol" w:hint="default"/>
      </w:rPr>
    </w:lvl>
    <w:lvl w:ilvl="1">
      <w:start w:val="1"/>
      <w:numFmt w:val="bullet"/>
      <w:lvlText w:val="­"/>
      <w:lvlJc w:val="left"/>
      <w:pPr>
        <w:ind w:left="1383" w:hanging="691"/>
      </w:pPr>
      <w:rPr>
        <w:rFonts w:ascii="Avenir Next LT Pro" w:hAnsi="Avenir Next LT Pro" w:hint="default"/>
      </w:rPr>
    </w:lvl>
    <w:lvl w:ilvl="2">
      <w:start w:val="1"/>
      <w:numFmt w:val="bullet"/>
      <w:lvlText w:val="◦"/>
      <w:lvlJc w:val="left"/>
      <w:pPr>
        <w:tabs>
          <w:tab w:val="num" w:pos="2075"/>
        </w:tabs>
        <w:ind w:left="2075" w:hanging="692"/>
      </w:pPr>
      <w:rPr>
        <w:rFonts w:ascii="Century Gothic" w:hAnsi="Century Gothic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649C0CA7"/>
    <w:multiLevelType w:val="multilevel"/>
    <w:tmpl w:val="EE140596"/>
    <w:lvl w:ilvl="0">
      <w:start w:val="1"/>
      <w:numFmt w:val="decimal"/>
      <w:pStyle w:val="Heading1"/>
      <w:lvlText w:val="%1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79B67D60"/>
    <w:multiLevelType w:val="hybridMultilevel"/>
    <w:tmpl w:val="3BDCBDB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6980032">
    <w:abstractNumId w:val="18"/>
  </w:num>
  <w:num w:numId="2" w16cid:durableId="141277744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1848826">
    <w:abstractNumId w:val="8"/>
  </w:num>
  <w:num w:numId="4" w16cid:durableId="1771119599">
    <w:abstractNumId w:val="3"/>
  </w:num>
  <w:num w:numId="5" w16cid:durableId="123235631">
    <w:abstractNumId w:val="2"/>
  </w:num>
  <w:num w:numId="6" w16cid:durableId="346367226">
    <w:abstractNumId w:val="1"/>
  </w:num>
  <w:num w:numId="7" w16cid:durableId="2057700330">
    <w:abstractNumId w:val="0"/>
  </w:num>
  <w:num w:numId="8" w16cid:durableId="2127656511">
    <w:abstractNumId w:val="9"/>
  </w:num>
  <w:num w:numId="9" w16cid:durableId="1425303166">
    <w:abstractNumId w:val="7"/>
  </w:num>
  <w:num w:numId="10" w16cid:durableId="1092629637">
    <w:abstractNumId w:val="6"/>
  </w:num>
  <w:num w:numId="11" w16cid:durableId="1412579852">
    <w:abstractNumId w:val="5"/>
  </w:num>
  <w:num w:numId="12" w16cid:durableId="927930337">
    <w:abstractNumId w:val="4"/>
  </w:num>
  <w:num w:numId="13" w16cid:durableId="1340694568">
    <w:abstractNumId w:val="17"/>
  </w:num>
  <w:num w:numId="14" w16cid:durableId="1466848003">
    <w:abstractNumId w:val="12"/>
  </w:num>
  <w:num w:numId="15" w16cid:durableId="209389427">
    <w:abstractNumId w:val="16"/>
  </w:num>
  <w:num w:numId="16" w16cid:durableId="1560238877">
    <w:abstractNumId w:val="10"/>
  </w:num>
  <w:num w:numId="17" w16cid:durableId="1996493728">
    <w:abstractNumId w:val="14"/>
  </w:num>
  <w:num w:numId="18" w16cid:durableId="794757656">
    <w:abstractNumId w:val="19"/>
  </w:num>
  <w:num w:numId="19" w16cid:durableId="998342509">
    <w:abstractNumId w:val="13"/>
  </w:num>
  <w:num w:numId="20" w16cid:durableId="308754226">
    <w:abstractNumId w:val="15"/>
  </w:num>
  <w:num w:numId="21" w16cid:durableId="11478935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embedTrueTypeFonts/>
  <w:embedSystemFonts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3BC"/>
    <w:rsid w:val="0001685A"/>
    <w:rsid w:val="000277DE"/>
    <w:rsid w:val="0003013C"/>
    <w:rsid w:val="000330BC"/>
    <w:rsid w:val="000370ED"/>
    <w:rsid w:val="00046159"/>
    <w:rsid w:val="0004715B"/>
    <w:rsid w:val="00053090"/>
    <w:rsid w:val="00057598"/>
    <w:rsid w:val="000633BC"/>
    <w:rsid w:val="00072873"/>
    <w:rsid w:val="000838CB"/>
    <w:rsid w:val="00092194"/>
    <w:rsid w:val="00097882"/>
    <w:rsid w:val="00097979"/>
    <w:rsid w:val="000B2277"/>
    <w:rsid w:val="000B3C64"/>
    <w:rsid w:val="000B5928"/>
    <w:rsid w:val="000C1C64"/>
    <w:rsid w:val="00114B5F"/>
    <w:rsid w:val="00117A50"/>
    <w:rsid w:val="00120693"/>
    <w:rsid w:val="00131636"/>
    <w:rsid w:val="0013342B"/>
    <w:rsid w:val="00135906"/>
    <w:rsid w:val="001676BD"/>
    <w:rsid w:val="00193F41"/>
    <w:rsid w:val="001A0813"/>
    <w:rsid w:val="001A093C"/>
    <w:rsid w:val="001A1009"/>
    <w:rsid w:val="001A44E9"/>
    <w:rsid w:val="001A7CBF"/>
    <w:rsid w:val="001B7082"/>
    <w:rsid w:val="001B7A1E"/>
    <w:rsid w:val="001C2AE8"/>
    <w:rsid w:val="001E0620"/>
    <w:rsid w:val="001E3A1B"/>
    <w:rsid w:val="001E55FD"/>
    <w:rsid w:val="001E5EE9"/>
    <w:rsid w:val="001F549D"/>
    <w:rsid w:val="001F5E17"/>
    <w:rsid w:val="001F694A"/>
    <w:rsid w:val="00212B2E"/>
    <w:rsid w:val="00222525"/>
    <w:rsid w:val="00223EE8"/>
    <w:rsid w:val="00227F7A"/>
    <w:rsid w:val="00232AB0"/>
    <w:rsid w:val="0023626D"/>
    <w:rsid w:val="002424D7"/>
    <w:rsid w:val="00251DF4"/>
    <w:rsid w:val="002607F2"/>
    <w:rsid w:val="002619D8"/>
    <w:rsid w:val="00261E62"/>
    <w:rsid w:val="00262F89"/>
    <w:rsid w:val="002657E7"/>
    <w:rsid w:val="00267708"/>
    <w:rsid w:val="00273588"/>
    <w:rsid w:val="002747F3"/>
    <w:rsid w:val="00282E3C"/>
    <w:rsid w:val="00290296"/>
    <w:rsid w:val="00294B3B"/>
    <w:rsid w:val="002A2327"/>
    <w:rsid w:val="002A29E3"/>
    <w:rsid w:val="002C0DAC"/>
    <w:rsid w:val="002C11BE"/>
    <w:rsid w:val="002C1CAC"/>
    <w:rsid w:val="002C2CDD"/>
    <w:rsid w:val="002C30DD"/>
    <w:rsid w:val="002E12BC"/>
    <w:rsid w:val="002E540D"/>
    <w:rsid w:val="002F5743"/>
    <w:rsid w:val="00300628"/>
    <w:rsid w:val="00321E56"/>
    <w:rsid w:val="00323D5E"/>
    <w:rsid w:val="00327066"/>
    <w:rsid w:val="00344285"/>
    <w:rsid w:val="00351537"/>
    <w:rsid w:val="00380FFB"/>
    <w:rsid w:val="0039218C"/>
    <w:rsid w:val="003923F8"/>
    <w:rsid w:val="00393602"/>
    <w:rsid w:val="003A44C7"/>
    <w:rsid w:val="003A60EC"/>
    <w:rsid w:val="003B1C9E"/>
    <w:rsid w:val="003B4F32"/>
    <w:rsid w:val="003D6B57"/>
    <w:rsid w:val="003D783C"/>
    <w:rsid w:val="003E1AA3"/>
    <w:rsid w:val="003E5372"/>
    <w:rsid w:val="003F1577"/>
    <w:rsid w:val="003F58EA"/>
    <w:rsid w:val="00401844"/>
    <w:rsid w:val="00406F82"/>
    <w:rsid w:val="004111CE"/>
    <w:rsid w:val="00411527"/>
    <w:rsid w:val="0043420E"/>
    <w:rsid w:val="00443230"/>
    <w:rsid w:val="00444635"/>
    <w:rsid w:val="0045553D"/>
    <w:rsid w:val="00456014"/>
    <w:rsid w:val="00465D2B"/>
    <w:rsid w:val="004807C6"/>
    <w:rsid w:val="0048153D"/>
    <w:rsid w:val="00485CEB"/>
    <w:rsid w:val="004C6CB3"/>
    <w:rsid w:val="004D32A8"/>
    <w:rsid w:val="004E32AB"/>
    <w:rsid w:val="004E4930"/>
    <w:rsid w:val="004F0F2E"/>
    <w:rsid w:val="004F6EAA"/>
    <w:rsid w:val="004F7C3A"/>
    <w:rsid w:val="00517D85"/>
    <w:rsid w:val="0052280F"/>
    <w:rsid w:val="0053357F"/>
    <w:rsid w:val="0053631F"/>
    <w:rsid w:val="00537137"/>
    <w:rsid w:val="0056553F"/>
    <w:rsid w:val="00566395"/>
    <w:rsid w:val="00574F09"/>
    <w:rsid w:val="0058109E"/>
    <w:rsid w:val="00584C91"/>
    <w:rsid w:val="00591EA6"/>
    <w:rsid w:val="00593C23"/>
    <w:rsid w:val="00597C59"/>
    <w:rsid w:val="005A168F"/>
    <w:rsid w:val="005A1B9B"/>
    <w:rsid w:val="005A316A"/>
    <w:rsid w:val="005B5DD7"/>
    <w:rsid w:val="005B6F2E"/>
    <w:rsid w:val="005C0BF9"/>
    <w:rsid w:val="005D2507"/>
    <w:rsid w:val="005D6CA6"/>
    <w:rsid w:val="005E2153"/>
    <w:rsid w:val="005E4245"/>
    <w:rsid w:val="00622C1D"/>
    <w:rsid w:val="006253CF"/>
    <w:rsid w:val="00636EAD"/>
    <w:rsid w:val="0063760F"/>
    <w:rsid w:val="00647193"/>
    <w:rsid w:val="00654581"/>
    <w:rsid w:val="00654FDA"/>
    <w:rsid w:val="00661FA5"/>
    <w:rsid w:val="006641F0"/>
    <w:rsid w:val="00670E78"/>
    <w:rsid w:val="006859DB"/>
    <w:rsid w:val="006A4DE3"/>
    <w:rsid w:val="006B3157"/>
    <w:rsid w:val="006C7153"/>
    <w:rsid w:val="006F1862"/>
    <w:rsid w:val="006F3BA4"/>
    <w:rsid w:val="006F58CE"/>
    <w:rsid w:val="006F7322"/>
    <w:rsid w:val="007161AB"/>
    <w:rsid w:val="0072251C"/>
    <w:rsid w:val="00723DFF"/>
    <w:rsid w:val="00724A5E"/>
    <w:rsid w:val="00725B0A"/>
    <w:rsid w:val="007260B6"/>
    <w:rsid w:val="007356EA"/>
    <w:rsid w:val="0074227D"/>
    <w:rsid w:val="00742347"/>
    <w:rsid w:val="00745841"/>
    <w:rsid w:val="00754AC5"/>
    <w:rsid w:val="00754C9F"/>
    <w:rsid w:val="007638F7"/>
    <w:rsid w:val="00770C20"/>
    <w:rsid w:val="0078556B"/>
    <w:rsid w:val="00790D4C"/>
    <w:rsid w:val="007911C6"/>
    <w:rsid w:val="007A2878"/>
    <w:rsid w:val="007A463A"/>
    <w:rsid w:val="007B457C"/>
    <w:rsid w:val="007D2A4E"/>
    <w:rsid w:val="007D6D4B"/>
    <w:rsid w:val="007D717F"/>
    <w:rsid w:val="007F6B64"/>
    <w:rsid w:val="00810957"/>
    <w:rsid w:val="00817FAD"/>
    <w:rsid w:val="00820B1A"/>
    <w:rsid w:val="0082331F"/>
    <w:rsid w:val="00825CEF"/>
    <w:rsid w:val="008322FB"/>
    <w:rsid w:val="00857401"/>
    <w:rsid w:val="008715FA"/>
    <w:rsid w:val="008B6BEE"/>
    <w:rsid w:val="008C39E0"/>
    <w:rsid w:val="008D282A"/>
    <w:rsid w:val="008D5F91"/>
    <w:rsid w:val="008E1438"/>
    <w:rsid w:val="008F08CE"/>
    <w:rsid w:val="008F5089"/>
    <w:rsid w:val="008F6BC2"/>
    <w:rsid w:val="00904048"/>
    <w:rsid w:val="009123B1"/>
    <w:rsid w:val="009128DD"/>
    <w:rsid w:val="00913CB3"/>
    <w:rsid w:val="00915BA5"/>
    <w:rsid w:val="00916BE6"/>
    <w:rsid w:val="00920C14"/>
    <w:rsid w:val="009218A4"/>
    <w:rsid w:val="009247A4"/>
    <w:rsid w:val="00926450"/>
    <w:rsid w:val="00930C83"/>
    <w:rsid w:val="00933852"/>
    <w:rsid w:val="00935E4B"/>
    <w:rsid w:val="009502BE"/>
    <w:rsid w:val="00953C05"/>
    <w:rsid w:val="00957F21"/>
    <w:rsid w:val="00960F7C"/>
    <w:rsid w:val="009623B2"/>
    <w:rsid w:val="00981F79"/>
    <w:rsid w:val="009856A6"/>
    <w:rsid w:val="009860F4"/>
    <w:rsid w:val="00986479"/>
    <w:rsid w:val="009939B2"/>
    <w:rsid w:val="00996F5F"/>
    <w:rsid w:val="009A1B6C"/>
    <w:rsid w:val="009A7C5C"/>
    <w:rsid w:val="009B1436"/>
    <w:rsid w:val="009B2B75"/>
    <w:rsid w:val="009B7764"/>
    <w:rsid w:val="009B786E"/>
    <w:rsid w:val="009B7A39"/>
    <w:rsid w:val="009C1287"/>
    <w:rsid w:val="009C73D2"/>
    <w:rsid w:val="009C79F0"/>
    <w:rsid w:val="009C7BEC"/>
    <w:rsid w:val="009D6BCC"/>
    <w:rsid w:val="009E580C"/>
    <w:rsid w:val="00A12401"/>
    <w:rsid w:val="00A17619"/>
    <w:rsid w:val="00A23EBF"/>
    <w:rsid w:val="00A2616F"/>
    <w:rsid w:val="00A310E8"/>
    <w:rsid w:val="00A3393A"/>
    <w:rsid w:val="00A41519"/>
    <w:rsid w:val="00A43374"/>
    <w:rsid w:val="00A45CF6"/>
    <w:rsid w:val="00A479FF"/>
    <w:rsid w:val="00A514AA"/>
    <w:rsid w:val="00A52860"/>
    <w:rsid w:val="00A57EDA"/>
    <w:rsid w:val="00A65B5A"/>
    <w:rsid w:val="00A9602C"/>
    <w:rsid w:val="00AB0607"/>
    <w:rsid w:val="00AB0CB4"/>
    <w:rsid w:val="00AB4D0A"/>
    <w:rsid w:val="00AC17D7"/>
    <w:rsid w:val="00AC249F"/>
    <w:rsid w:val="00AE71FC"/>
    <w:rsid w:val="00AF0594"/>
    <w:rsid w:val="00AF08C0"/>
    <w:rsid w:val="00B020BC"/>
    <w:rsid w:val="00B023A0"/>
    <w:rsid w:val="00B02ED5"/>
    <w:rsid w:val="00B20943"/>
    <w:rsid w:val="00B20E64"/>
    <w:rsid w:val="00B51357"/>
    <w:rsid w:val="00B5399B"/>
    <w:rsid w:val="00B60C59"/>
    <w:rsid w:val="00B61E24"/>
    <w:rsid w:val="00B63ECD"/>
    <w:rsid w:val="00B65195"/>
    <w:rsid w:val="00B669AC"/>
    <w:rsid w:val="00B7010F"/>
    <w:rsid w:val="00B71A5D"/>
    <w:rsid w:val="00B73306"/>
    <w:rsid w:val="00B77FF4"/>
    <w:rsid w:val="00B92BA4"/>
    <w:rsid w:val="00BB46BE"/>
    <w:rsid w:val="00BE787F"/>
    <w:rsid w:val="00BF3167"/>
    <w:rsid w:val="00C019ED"/>
    <w:rsid w:val="00C036CF"/>
    <w:rsid w:val="00C07390"/>
    <w:rsid w:val="00C25FDD"/>
    <w:rsid w:val="00C34D56"/>
    <w:rsid w:val="00C4028C"/>
    <w:rsid w:val="00C736A6"/>
    <w:rsid w:val="00C80A44"/>
    <w:rsid w:val="00C81991"/>
    <w:rsid w:val="00C91BB7"/>
    <w:rsid w:val="00C979B4"/>
    <w:rsid w:val="00CA3AA4"/>
    <w:rsid w:val="00CA47D5"/>
    <w:rsid w:val="00CB2491"/>
    <w:rsid w:val="00CE1ED3"/>
    <w:rsid w:val="00CE2194"/>
    <w:rsid w:val="00CE5772"/>
    <w:rsid w:val="00CF0579"/>
    <w:rsid w:val="00CF29C0"/>
    <w:rsid w:val="00CF4C65"/>
    <w:rsid w:val="00D044C4"/>
    <w:rsid w:val="00D13285"/>
    <w:rsid w:val="00D13EA1"/>
    <w:rsid w:val="00D23C6E"/>
    <w:rsid w:val="00D34141"/>
    <w:rsid w:val="00D67F1D"/>
    <w:rsid w:val="00D716C8"/>
    <w:rsid w:val="00D76C06"/>
    <w:rsid w:val="00D8119C"/>
    <w:rsid w:val="00D82479"/>
    <w:rsid w:val="00D90299"/>
    <w:rsid w:val="00DA07D1"/>
    <w:rsid w:val="00DA46D6"/>
    <w:rsid w:val="00DB53F9"/>
    <w:rsid w:val="00DD49C8"/>
    <w:rsid w:val="00DD544F"/>
    <w:rsid w:val="00DD6BAD"/>
    <w:rsid w:val="00DE051B"/>
    <w:rsid w:val="00E00BB5"/>
    <w:rsid w:val="00E054F3"/>
    <w:rsid w:val="00E071DA"/>
    <w:rsid w:val="00E219EC"/>
    <w:rsid w:val="00E35476"/>
    <w:rsid w:val="00E44785"/>
    <w:rsid w:val="00E6749D"/>
    <w:rsid w:val="00E87584"/>
    <w:rsid w:val="00E909A3"/>
    <w:rsid w:val="00EA1B84"/>
    <w:rsid w:val="00EA1E2C"/>
    <w:rsid w:val="00EA7739"/>
    <w:rsid w:val="00EB138E"/>
    <w:rsid w:val="00EB5A2B"/>
    <w:rsid w:val="00EC09F3"/>
    <w:rsid w:val="00ED3739"/>
    <w:rsid w:val="00ED5C94"/>
    <w:rsid w:val="00EE1B41"/>
    <w:rsid w:val="00EF41AB"/>
    <w:rsid w:val="00EF4959"/>
    <w:rsid w:val="00EF53F8"/>
    <w:rsid w:val="00EF6D6C"/>
    <w:rsid w:val="00F03374"/>
    <w:rsid w:val="00F10968"/>
    <w:rsid w:val="00F25395"/>
    <w:rsid w:val="00F424B1"/>
    <w:rsid w:val="00F427B3"/>
    <w:rsid w:val="00F42E89"/>
    <w:rsid w:val="00F4731C"/>
    <w:rsid w:val="00F53869"/>
    <w:rsid w:val="00F64636"/>
    <w:rsid w:val="00F67A5B"/>
    <w:rsid w:val="00F67C66"/>
    <w:rsid w:val="00F76370"/>
    <w:rsid w:val="00F76719"/>
    <w:rsid w:val="00F9416E"/>
    <w:rsid w:val="00F94A75"/>
    <w:rsid w:val="00FA0256"/>
    <w:rsid w:val="00FB59B3"/>
    <w:rsid w:val="00FC4B55"/>
    <w:rsid w:val="00FC76FE"/>
    <w:rsid w:val="00FD2146"/>
    <w:rsid w:val="00FD54C2"/>
    <w:rsid w:val="00FD564A"/>
    <w:rsid w:val="00FE5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5B02366"/>
  <w15:chartTrackingRefBased/>
  <w15:docId w15:val="{CD954F8C-4E58-46EB-8DC0-A8B07C8C8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D3C34" w:themeColor="text2"/>
        <w:kern w:val="22"/>
        <w:sz w:val="22"/>
        <w:szCs w:val="22"/>
        <w:lang w:val="nb-NO" w:eastAsia="nb-N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9B2"/>
    <w:pPr>
      <w:spacing w:line="307" w:lineRule="auto"/>
    </w:pPr>
    <w:rPr>
      <w:kern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1009"/>
    <w:pPr>
      <w:keepNext/>
      <w:keepLines/>
      <w:pageBreakBefore/>
      <w:numPr>
        <w:numId w:val="1"/>
      </w:numPr>
      <w:spacing w:after="590" w:line="250" w:lineRule="auto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556B"/>
    <w:pPr>
      <w:keepNext/>
      <w:keepLines/>
      <w:numPr>
        <w:ilvl w:val="1"/>
        <w:numId w:val="1"/>
      </w:numPr>
      <w:spacing w:before="340" w:after="380"/>
      <w:outlineLvl w:val="1"/>
    </w:pPr>
    <w:rPr>
      <w:rFonts w:asciiTheme="majorHAnsi" w:eastAsiaTheme="majorEastAsia" w:hAnsiTheme="majorHAnsi" w:cstheme="majorBid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0A44"/>
    <w:pPr>
      <w:keepNext/>
      <w:keepLines/>
      <w:numPr>
        <w:ilvl w:val="2"/>
        <w:numId w:val="1"/>
      </w:numPr>
      <w:spacing w:before="200" w:after="100"/>
      <w:ind w:left="686" w:hanging="686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80A44"/>
    <w:pPr>
      <w:keepNext/>
      <w:keepLines/>
      <w:numPr>
        <w:ilvl w:val="3"/>
        <w:numId w:val="1"/>
      </w:numPr>
      <w:spacing w:before="40"/>
      <w:ind w:left="811" w:hanging="811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759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AC649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199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991"/>
  </w:style>
  <w:style w:type="paragraph" w:styleId="Footer">
    <w:name w:val="footer"/>
    <w:basedOn w:val="Normal"/>
    <w:link w:val="FooterChar"/>
    <w:uiPriority w:val="99"/>
    <w:unhideWhenUsed/>
    <w:rsid w:val="002C1CAC"/>
    <w:pPr>
      <w:tabs>
        <w:tab w:val="right" w:pos="9026"/>
      </w:tabs>
      <w:spacing w:line="240" w:lineRule="auto"/>
      <w:ind w:left="-1366" w:right="-1366"/>
    </w:pPr>
    <w:rPr>
      <w:spacing w:val="2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C1CAC"/>
    <w:rPr>
      <w:spacing w:val="2"/>
      <w:kern w:val="18"/>
      <w:sz w:val="18"/>
      <w:szCs w:val="18"/>
      <w:lang w:val="nb-NO"/>
    </w:rPr>
  </w:style>
  <w:style w:type="paragraph" w:styleId="ListParagraph">
    <w:name w:val="List Paragraph"/>
    <w:basedOn w:val="Normal"/>
    <w:uiPriority w:val="34"/>
    <w:qFormat/>
    <w:rsid w:val="00AE71F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1009"/>
    <w:rPr>
      <w:rFonts w:asciiTheme="majorHAnsi" w:eastAsiaTheme="majorEastAsia" w:hAnsiTheme="majorHAnsi" w:cstheme="majorBidi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8556B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80A44"/>
    <w:rPr>
      <w:rFonts w:asciiTheme="majorHAnsi" w:eastAsiaTheme="majorEastAsia" w:hAnsiTheme="majorHAnsi" w:cstheme="majorBidi"/>
      <w:kern w:val="18"/>
      <w:sz w:val="24"/>
      <w:szCs w:val="24"/>
    </w:rPr>
  </w:style>
  <w:style w:type="paragraph" w:customStyle="1" w:styleId="formaterie--overskrift2">
    <w:name w:val="formaterie -- overskrift 2"/>
    <w:basedOn w:val="Heading2"/>
    <w:next w:val="Normal"/>
    <w:rsid w:val="009B7764"/>
    <w:pPr>
      <w:numPr>
        <w:ilvl w:val="0"/>
        <w:numId w:val="0"/>
      </w:numPr>
      <w:spacing w:after="240"/>
    </w:pPr>
  </w:style>
  <w:style w:type="paragraph" w:customStyle="1" w:styleId="formaterie--dokumentinfo">
    <w:name w:val="formaterie -- dokumentinfo"/>
    <w:basedOn w:val="Normal"/>
    <w:rsid w:val="001A1009"/>
    <w:pPr>
      <w:tabs>
        <w:tab w:val="left" w:pos="2156"/>
      </w:tabs>
    </w:pPr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1A1009"/>
    <w:rPr>
      <w:color w:val="808080"/>
    </w:rPr>
  </w:style>
  <w:style w:type="paragraph" w:customStyle="1" w:styleId="formaterie--overskrift1">
    <w:name w:val="formaterie -- overskrift 1"/>
    <w:basedOn w:val="Heading1"/>
    <w:next w:val="Normal"/>
    <w:rsid w:val="003F1577"/>
    <w:pPr>
      <w:pageBreakBefore w:val="0"/>
      <w:numPr>
        <w:numId w:val="0"/>
      </w:numPr>
      <w:spacing w:before="640" w:after="350"/>
    </w:pPr>
  </w:style>
  <w:style w:type="table" w:styleId="TableGrid">
    <w:name w:val="Table Grid"/>
    <w:basedOn w:val="TableNormal"/>
    <w:uiPriority w:val="59"/>
    <w:rsid w:val="001206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Formaterie--tabell">
    <w:name w:val="Formaterie -- tabell"/>
    <w:basedOn w:val="TableNormal"/>
    <w:uiPriority w:val="99"/>
    <w:rsid w:val="00F53869"/>
    <w:pPr>
      <w:spacing w:after="0" w:line="240" w:lineRule="auto"/>
    </w:pPr>
    <w:rPr>
      <w:sz w:val="18"/>
    </w:rPr>
    <w:tblPr>
      <w:tblBorders>
        <w:insideV w:val="single" w:sz="48" w:space="0" w:color="F6F8F1" w:themeColor="accent6"/>
      </w:tblBorders>
      <w:tblCellMar>
        <w:left w:w="0" w:type="dxa"/>
        <w:right w:w="0" w:type="dxa"/>
      </w:tblCellMar>
    </w:tblPr>
    <w:tcPr>
      <w:vAlign w:val="bottom"/>
    </w:tcPr>
    <w:tblStylePr w:type="firstRow">
      <w:rPr>
        <w:sz w:val="22"/>
      </w:rPr>
    </w:tblStylePr>
  </w:style>
  <w:style w:type="paragraph" w:styleId="NoSpacing">
    <w:name w:val="No Spacing"/>
    <w:uiPriority w:val="1"/>
    <w:rsid w:val="00F94A75"/>
    <w:pPr>
      <w:spacing w:after="0" w:line="240" w:lineRule="auto"/>
    </w:pPr>
    <w:rPr>
      <w:kern w:val="18"/>
    </w:rPr>
  </w:style>
  <w:style w:type="paragraph" w:customStyle="1" w:styleId="formaterie--forord--avsender">
    <w:name w:val="formaterie -- forord -- avsender"/>
    <w:basedOn w:val="Normal"/>
    <w:next w:val="Small"/>
    <w:rsid w:val="00131636"/>
    <w:pPr>
      <w:tabs>
        <w:tab w:val="left" w:pos="3906"/>
      </w:tabs>
      <w:spacing w:before="1360" w:line="276" w:lineRule="auto"/>
    </w:pPr>
  </w:style>
  <w:style w:type="paragraph" w:customStyle="1" w:styleId="Small">
    <w:name w:val="Small"/>
    <w:basedOn w:val="Normal"/>
    <w:qFormat/>
    <w:rsid w:val="00131636"/>
    <w:rPr>
      <w:sz w:val="18"/>
    </w:rPr>
  </w:style>
  <w:style w:type="paragraph" w:styleId="TOC2">
    <w:name w:val="toc 2"/>
    <w:basedOn w:val="Normal"/>
    <w:next w:val="Normal"/>
    <w:autoRedefine/>
    <w:uiPriority w:val="39"/>
    <w:unhideWhenUsed/>
    <w:rsid w:val="007356EA"/>
    <w:pPr>
      <w:tabs>
        <w:tab w:val="left" w:pos="938"/>
        <w:tab w:val="left" w:pos="1134"/>
        <w:tab w:val="right" w:pos="7586"/>
      </w:tabs>
      <w:ind w:left="533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817FAD"/>
    <w:pPr>
      <w:tabs>
        <w:tab w:val="left" w:pos="518"/>
        <w:tab w:val="right" w:pos="7586"/>
      </w:tabs>
      <w:spacing w:before="320" w:after="44"/>
      <w:ind w:left="518"/>
    </w:pPr>
    <w:rPr>
      <w:sz w:val="28"/>
      <w:u w:color="BBC5C2"/>
    </w:rPr>
  </w:style>
  <w:style w:type="character" w:styleId="Hyperlink">
    <w:name w:val="Hyperlink"/>
    <w:basedOn w:val="DefaultParagraphFont"/>
    <w:uiPriority w:val="99"/>
    <w:unhideWhenUsed/>
    <w:rsid w:val="009860F4"/>
    <w:rPr>
      <w:color w:val="48A23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B7A1E"/>
    <w:pPr>
      <w:spacing w:line="240" w:lineRule="auto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B7A1E"/>
    <w:rPr>
      <w:kern w:val="18"/>
      <w:sz w:val="18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B7A1E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321E56"/>
    <w:pPr>
      <w:spacing w:after="580" w:line="216" w:lineRule="auto"/>
      <w:contextualSpacing/>
    </w:pPr>
    <w:rPr>
      <w:rFonts w:asciiTheme="majorHAnsi" w:eastAsiaTheme="majorEastAsia" w:hAnsiTheme="majorHAnsi" w:cstheme="majorBidi"/>
      <w:spacing w:val="-10"/>
      <w:kern w:val="28"/>
      <w:sz w:val="6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E56"/>
    <w:rPr>
      <w:rFonts w:asciiTheme="majorHAnsi" w:eastAsiaTheme="majorEastAsia" w:hAnsiTheme="majorHAnsi" w:cstheme="majorBidi"/>
      <w:spacing w:val="-10"/>
      <w:kern w:val="28"/>
      <w:sz w:val="6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C91"/>
    <w:pPr>
      <w:numPr>
        <w:ilvl w:val="1"/>
      </w:numPr>
    </w:pPr>
    <w:rPr>
      <w:rFonts w:eastAsiaTheme="minorEastAsia"/>
      <w:kern w:val="4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584C91"/>
    <w:rPr>
      <w:rFonts w:eastAsiaTheme="minorEastAsia"/>
      <w:kern w:val="40"/>
      <w:sz w:val="40"/>
      <w:szCs w:val="40"/>
    </w:rPr>
  </w:style>
  <w:style w:type="paragraph" w:styleId="TOAHeading">
    <w:name w:val="toa heading"/>
    <w:basedOn w:val="Heading1"/>
    <w:next w:val="Normal"/>
    <w:uiPriority w:val="99"/>
    <w:unhideWhenUsed/>
    <w:rsid w:val="00A23EBF"/>
    <w:pPr>
      <w:numPr>
        <w:numId w:val="0"/>
      </w:numPr>
      <w:outlineLvl w:val="9"/>
    </w:pPr>
  </w:style>
  <w:style w:type="character" w:customStyle="1" w:styleId="Heading4Char">
    <w:name w:val="Heading 4 Char"/>
    <w:basedOn w:val="DefaultParagraphFont"/>
    <w:link w:val="Heading4"/>
    <w:uiPriority w:val="9"/>
    <w:rsid w:val="00C80A44"/>
    <w:rPr>
      <w:rFonts w:asciiTheme="majorHAnsi" w:eastAsiaTheme="majorEastAsia" w:hAnsiTheme="majorHAnsi" w:cstheme="majorBidi"/>
      <w:i/>
      <w:iCs/>
      <w:kern w:val="18"/>
    </w:rPr>
  </w:style>
  <w:style w:type="paragraph" w:customStyle="1" w:styleId="Kapittelskilleark">
    <w:name w:val="Kapittelskilleark"/>
    <w:basedOn w:val="Normal"/>
    <w:rsid w:val="00CB2491"/>
    <w:pPr>
      <w:pageBreakBefore/>
      <w:spacing w:line="226" w:lineRule="auto"/>
    </w:pPr>
    <w:rPr>
      <w:noProof/>
      <w:kern w:val="60"/>
      <w:sz w:val="66"/>
      <w:szCs w:val="66"/>
    </w:rPr>
  </w:style>
  <w:style w:type="table" w:customStyle="1" w:styleId="AVtabell2">
    <w:name w:val="AV tabell 2"/>
    <w:basedOn w:val="TableNormal"/>
    <w:uiPriority w:val="99"/>
    <w:rsid w:val="0058109E"/>
    <w:pPr>
      <w:spacing w:after="0" w:line="240" w:lineRule="auto"/>
    </w:pPr>
    <w:rPr>
      <w:color w:val="1D3C34"/>
      <w:sz w:val="18"/>
    </w:rPr>
    <w:tblPr>
      <w:tblStyleColBandSize w:val="1"/>
      <w:tblBorders>
        <w:bottom w:val="single" w:sz="4" w:space="0" w:color="A0B2AE"/>
        <w:insideH w:val="single" w:sz="4" w:space="0" w:color="A0B2AE"/>
      </w:tblBorders>
      <w:tblCellMar>
        <w:top w:w="23" w:type="dxa"/>
        <w:left w:w="0" w:type="dxa"/>
        <w:bottom w:w="23" w:type="dxa"/>
        <w:right w:w="0" w:type="dxa"/>
      </w:tblCellMar>
    </w:tblPr>
    <w:tcPr>
      <w:vAlign w:val="bottom"/>
    </w:tcPr>
    <w:tblStylePr w:type="firstRow">
      <w:rPr>
        <w:rFonts w:ascii="Avenir Next Demi Bold" w:hAnsi="Avenir Next Demi Bold"/>
        <w:sz w:val="18"/>
      </w:rPr>
    </w:tblStylePr>
    <w:tblStylePr w:type="band1Vert">
      <w:tblPr/>
      <w:tcPr>
        <w:tcBorders>
          <w:left w:val="single" w:sz="4" w:space="0" w:color="A0B2AE"/>
          <w:right w:val="single" w:sz="4" w:space="0" w:color="A0B2AE"/>
        </w:tcBorders>
      </w:tcPr>
    </w:tblStylePr>
  </w:style>
  <w:style w:type="table" w:customStyle="1" w:styleId="AVtabell1">
    <w:name w:val="AV tabell 1"/>
    <w:basedOn w:val="GridTable4"/>
    <w:uiPriority w:val="99"/>
    <w:rsid w:val="007D717F"/>
    <w:rPr>
      <w:color w:val="auto"/>
      <w:kern w:val="0"/>
      <w:sz w:val="18"/>
      <w:szCs w:val="20"/>
    </w:rPr>
    <w:tblPr>
      <w:tblBorders>
        <w:top w:val="single" w:sz="4" w:space="0" w:color="A0B2AE"/>
        <w:left w:val="single" w:sz="4" w:space="0" w:color="A0B2AE"/>
        <w:bottom w:val="single" w:sz="4" w:space="0" w:color="A0B2AE"/>
        <w:right w:val="single" w:sz="4" w:space="0" w:color="A0B2AE"/>
        <w:insideH w:val="single" w:sz="4" w:space="0" w:color="A0B2AE"/>
        <w:insideV w:val="single" w:sz="4" w:space="0" w:color="A0B2AE"/>
      </w:tblBorders>
      <w:tblCellMar>
        <w:top w:w="68" w:type="dxa"/>
      </w:tblCellMar>
    </w:tblPr>
    <w:tblStylePr w:type="firstRow">
      <w:rPr>
        <w:rFonts w:ascii="Avenir Next Demi Bold" w:hAnsi="Avenir Next Demi Bold"/>
        <w:b w:val="0"/>
        <w:bCs/>
        <w:color w:val="FFFFFF"/>
      </w:rPr>
      <w:tblPr/>
      <w:tcPr>
        <w:tcBorders>
          <w:top w:val="single" w:sz="4" w:space="0" w:color="A0B2AE"/>
          <w:left w:val="single" w:sz="4" w:space="0" w:color="A0B2AE"/>
          <w:bottom w:val="single" w:sz="4" w:space="0" w:color="A0B2AE"/>
          <w:right w:val="single" w:sz="4" w:space="0" w:color="A0B2AE"/>
          <w:insideH w:val="single" w:sz="4" w:space="0" w:color="A0B2AE"/>
          <w:insideV w:val="single" w:sz="4" w:space="0" w:color="A0B2AE"/>
        </w:tcBorders>
        <w:shd w:val="clear" w:color="auto" w:fill="F6F8F1"/>
      </w:tcPr>
    </w:tblStylePr>
    <w:tblStylePr w:type="lastRow">
      <w:rPr>
        <w:rFonts w:ascii="Avenir Next Demi Bold" w:hAnsi="Avenir Next Demi Bold"/>
        <w:b/>
        <w:bCs/>
      </w:rPr>
      <w:tblPr/>
      <w:tcPr>
        <w:tcBorders>
          <w:top w:val="single" w:sz="8" w:space="0" w:color="99A897"/>
          <w:bottom w:val="single" w:sz="4" w:space="0" w:color="99A89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7D717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057598"/>
    <w:pPr>
      <w:spacing w:after="0" w:line="240" w:lineRule="auto"/>
    </w:pPr>
    <w:rPr>
      <w:bCs/>
      <w:color w:val="auto"/>
      <w:kern w:val="0"/>
      <w:sz w:val="20"/>
      <w:szCs w:val="18"/>
      <w:lang w:eastAsia="en-US"/>
    </w:rPr>
  </w:style>
  <w:style w:type="character" w:customStyle="1" w:styleId="CaptionChar">
    <w:name w:val="Caption Char"/>
    <w:basedOn w:val="DefaultParagraphFont"/>
    <w:link w:val="Caption"/>
    <w:uiPriority w:val="35"/>
    <w:locked/>
    <w:rsid w:val="00057598"/>
    <w:rPr>
      <w:bCs/>
      <w:color w:val="auto"/>
      <w:kern w:val="0"/>
      <w:sz w:val="20"/>
      <w:szCs w:val="18"/>
      <w:lang w:eastAsia="en-US"/>
    </w:rPr>
  </w:style>
  <w:style w:type="paragraph" w:customStyle="1" w:styleId="Tabelltekst">
    <w:name w:val="Tabelltekst"/>
    <w:basedOn w:val="Normal"/>
    <w:link w:val="TabelltekstTegn"/>
    <w:autoRedefine/>
    <w:qFormat/>
    <w:rsid w:val="00AB0607"/>
    <w:pPr>
      <w:spacing w:after="0" w:line="240" w:lineRule="auto"/>
    </w:pPr>
    <w:rPr>
      <w:color w:val="000000" w:themeColor="text1"/>
      <w:kern w:val="0"/>
      <w:sz w:val="18"/>
      <w:szCs w:val="20"/>
      <w:lang w:eastAsia="en-US"/>
    </w:rPr>
  </w:style>
  <w:style w:type="character" w:customStyle="1" w:styleId="TabelltekstTegn">
    <w:name w:val="Tabelltekst Tegn"/>
    <w:basedOn w:val="DefaultParagraphFont"/>
    <w:link w:val="Tabelltekst"/>
    <w:rsid w:val="00AB0607"/>
    <w:rPr>
      <w:color w:val="000000" w:themeColor="text1"/>
      <w:kern w:val="0"/>
      <w:sz w:val="18"/>
      <w:szCs w:val="20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7598"/>
    <w:rPr>
      <w:rFonts w:asciiTheme="majorHAnsi" w:eastAsiaTheme="majorEastAsia" w:hAnsiTheme="majorHAnsi" w:cstheme="majorBidi"/>
      <w:color w:val="8AC649" w:themeColor="accent1" w:themeShade="BF"/>
      <w:kern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4C6CB3"/>
    <w:pPr>
      <w:pageBreakBefore w:val="0"/>
      <w:numPr>
        <w:numId w:val="0"/>
      </w:numPr>
      <w:spacing w:before="240" w:after="0" w:line="259" w:lineRule="auto"/>
      <w:outlineLvl w:val="9"/>
    </w:pPr>
    <w:rPr>
      <w:color w:val="8AC649" w:themeColor="accent1" w:themeShade="BF"/>
      <w:kern w:val="0"/>
      <w:sz w:val="32"/>
      <w:szCs w:val="3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4C6CB3"/>
    <w:pPr>
      <w:spacing w:after="100" w:line="259" w:lineRule="auto"/>
      <w:ind w:left="440"/>
    </w:pPr>
    <w:rPr>
      <w:rFonts w:eastAsiaTheme="minorEastAsia" w:cs="Times New Roman"/>
      <w:color w:val="auto"/>
      <w:kern w:val="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sv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sv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svg"/><Relationship Id="rId23" Type="http://schemas.openxmlformats.org/officeDocument/2006/relationships/footer" Target="footer2.xml"/><Relationship Id="rId10" Type="http://schemas.openxmlformats.org/officeDocument/2006/relationships/webSettings" Target="webSetting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svg"/><Relationship Id="rId1" Type="http://schemas.openxmlformats.org/officeDocument/2006/relationships/image" Target="media/image2.png"/><Relationship Id="rId4" Type="http://schemas.openxmlformats.org/officeDocument/2006/relationships/image" Target="media/image5.sv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svg"/><Relationship Id="rId1" Type="http://schemas.openxmlformats.org/officeDocument/2006/relationships/image" Target="media/image2.png"/><Relationship Id="rId4" Type="http://schemas.openxmlformats.org/officeDocument/2006/relationships/image" Target="media/image5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rgit.Fostervold\Dropbox%20(AVINET)\Birgit\__profilarbeid%202020\_______Nye%20filer\Dokumentmaler\revidert%20mai\dot\av_rapportma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962431B336945D1956836F6AEF8B2DA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61E448E7-E4AD-4655-BCD4-A0A160680A2C}"/>
      </w:docPartPr>
      <w:docPartBody>
        <w:p w:rsidR="00585114" w:rsidRDefault="00995187" w:rsidP="00995187">
          <w:pPr>
            <w:pStyle w:val="6962431B336945D1956836F6AEF8B2DA1"/>
          </w:pPr>
          <w:r>
            <w:t>Nytt dokument</w:t>
          </w:r>
        </w:p>
      </w:docPartBody>
    </w:docPart>
    <w:docPart>
      <w:docPartPr>
        <w:name w:val="99F5917C9B814529A576BA8AEAED5FB2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3E6B9318-B195-4081-850E-F99D01C4BAC6}"/>
      </w:docPartPr>
      <w:docPartBody>
        <w:p w:rsidR="00995187" w:rsidRDefault="00995187" w:rsidP="00995187">
          <w:pPr>
            <w:pStyle w:val="99F5917C9B814529A576BA8AEAED5FB21"/>
          </w:pPr>
          <w:r>
            <w:rPr>
              <w:rStyle w:val="PlaceholderText"/>
            </w:rPr>
            <w:t>Tittel</w:t>
          </w:r>
        </w:p>
      </w:docPartBody>
    </w:docPart>
    <w:docPart>
      <w:docPartPr>
        <w:name w:val="02566F81ED6C49DF867BD916729A5266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3A8F4596-A799-47F5-BF06-140C6FB031AF}"/>
      </w:docPartPr>
      <w:docPartBody>
        <w:p w:rsidR="00995187" w:rsidRDefault="00995187" w:rsidP="00995187">
          <w:pPr>
            <w:pStyle w:val="02566F81ED6C49DF867BD916729A52661"/>
          </w:pPr>
          <w:r>
            <w:rPr>
              <w:rStyle w:val="PlaceholderText"/>
            </w:rPr>
            <w:t>Tittel</w:t>
          </w:r>
        </w:p>
      </w:docPartBody>
    </w:docPart>
    <w:docPart>
      <w:docPartPr>
        <w:name w:val="C69BCD63569047A9A14E2E2ABC7F7F5E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C974BB2C-F64D-46A0-B1BC-6A9755A1C71B}"/>
      </w:docPartPr>
      <w:docPartBody>
        <w:p w:rsidR="00995187" w:rsidRDefault="00995187" w:rsidP="00995187">
          <w:pPr>
            <w:pStyle w:val="C69BCD63569047A9A14E2E2ABC7F7F5E1"/>
          </w:pPr>
          <w:r>
            <w:rPr>
              <w:rStyle w:val="PlaceholderText"/>
            </w:rPr>
            <w:t>Tittel</w:t>
          </w:r>
        </w:p>
      </w:docPartBody>
    </w:docPart>
    <w:docPart>
      <w:docPartPr>
        <w:name w:val="5E5B764F79CB4C7BA788CE845697B286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A0440D3B-DA3B-49D2-B54D-F1C7DC51EF01}"/>
      </w:docPartPr>
      <w:docPartBody>
        <w:p w:rsidR="00995187" w:rsidRDefault="00995187" w:rsidP="00995187">
          <w:pPr>
            <w:pStyle w:val="5E5B764F79CB4C7BA788CE845697B2861"/>
          </w:pPr>
          <w:r w:rsidRPr="008E0C17">
            <w:rPr>
              <w:rStyle w:val="PlaceholderText"/>
            </w:rPr>
            <w:t>Klikk eller trykk her for å skrive inn tekst.</w:t>
          </w:r>
        </w:p>
      </w:docPartBody>
    </w:docPart>
    <w:docPart>
      <w:docPartPr>
        <w:name w:val="BBEC0DFD8DB3419CB5AB7CA478E76488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D13EDA73-EF1B-4BEA-A8D6-44DA13EBA6D8}"/>
      </w:docPartPr>
      <w:docPartBody>
        <w:p w:rsidR="00995187" w:rsidRDefault="00585114" w:rsidP="00585114">
          <w:pPr>
            <w:pStyle w:val="BBEC0DFD8DB3419CB5AB7CA478E76488"/>
          </w:pPr>
          <w:r w:rsidRPr="00376551">
            <w:rPr>
              <w:rStyle w:val="PlaceholderText"/>
            </w:rPr>
            <w:t>Velg et element.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venir Next Demi Bold">
    <w:altName w:val="Calibri"/>
    <w:charset w:val="00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192"/>
    <w:rsid w:val="00024EC5"/>
    <w:rsid w:val="00155B32"/>
    <w:rsid w:val="00512E91"/>
    <w:rsid w:val="00525BC4"/>
    <w:rsid w:val="00526B4B"/>
    <w:rsid w:val="00585114"/>
    <w:rsid w:val="005E499B"/>
    <w:rsid w:val="006D16FC"/>
    <w:rsid w:val="0075233C"/>
    <w:rsid w:val="007E197B"/>
    <w:rsid w:val="00813239"/>
    <w:rsid w:val="00832794"/>
    <w:rsid w:val="008B63A6"/>
    <w:rsid w:val="00981E89"/>
    <w:rsid w:val="00995187"/>
    <w:rsid w:val="00A85522"/>
    <w:rsid w:val="00B554F4"/>
    <w:rsid w:val="00BC7C09"/>
    <w:rsid w:val="00BF09FE"/>
    <w:rsid w:val="00C31DC8"/>
    <w:rsid w:val="00E15F92"/>
    <w:rsid w:val="00E1776F"/>
    <w:rsid w:val="00E2053B"/>
    <w:rsid w:val="00F077A5"/>
    <w:rsid w:val="00F21FCD"/>
    <w:rsid w:val="00FD2192"/>
    <w:rsid w:val="00FF0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b-NO" w:eastAsia="nb-N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F09FE"/>
    <w:rPr>
      <w:color w:val="808080"/>
    </w:rPr>
  </w:style>
  <w:style w:type="paragraph" w:customStyle="1" w:styleId="BCE5FF6A3FC84C6F941901893361DA53">
    <w:name w:val="BCE5FF6A3FC84C6F941901893361DA53"/>
    <w:rsid w:val="00585114"/>
  </w:style>
  <w:style w:type="paragraph" w:customStyle="1" w:styleId="BBEC0DFD8DB3419CB5AB7CA478E76488">
    <w:name w:val="BBEC0DFD8DB3419CB5AB7CA478E76488"/>
    <w:rsid w:val="00585114"/>
  </w:style>
  <w:style w:type="paragraph" w:customStyle="1" w:styleId="9DB1117B38D34AF6A212B4C64D9B81AC">
    <w:name w:val="9DB1117B38D34AF6A212B4C64D9B81AC"/>
    <w:rsid w:val="00585114"/>
  </w:style>
  <w:style w:type="paragraph" w:customStyle="1" w:styleId="5E5B764F79CB4C7BA788CE845697B2861">
    <w:name w:val="5E5B764F79CB4C7BA788CE845697B2861"/>
    <w:rsid w:val="00995187"/>
    <w:pPr>
      <w:tabs>
        <w:tab w:val="left" w:pos="2156"/>
      </w:tabs>
      <w:spacing w:line="307" w:lineRule="auto"/>
    </w:pPr>
    <w:rPr>
      <w:rFonts w:eastAsiaTheme="minorHAnsi"/>
      <w:color w:val="44546A" w:themeColor="text2"/>
      <w:kern w:val="18"/>
      <w:sz w:val="18"/>
      <w:szCs w:val="18"/>
    </w:rPr>
  </w:style>
  <w:style w:type="paragraph" w:customStyle="1" w:styleId="BC986EE9A682402A9D7463A4DA4C05111">
    <w:name w:val="BC986EE9A682402A9D7463A4DA4C05111"/>
    <w:rsid w:val="00995187"/>
    <w:pPr>
      <w:tabs>
        <w:tab w:val="left" w:pos="2156"/>
      </w:tabs>
      <w:spacing w:line="307" w:lineRule="auto"/>
    </w:pPr>
    <w:rPr>
      <w:rFonts w:eastAsiaTheme="minorHAnsi"/>
      <w:color w:val="44546A" w:themeColor="text2"/>
      <w:kern w:val="18"/>
      <w:sz w:val="18"/>
      <w:szCs w:val="18"/>
    </w:rPr>
  </w:style>
  <w:style w:type="paragraph" w:customStyle="1" w:styleId="47B8D4926C7E4C4DA30BA54DE18BD4231">
    <w:name w:val="47B8D4926C7E4C4DA30BA54DE18BD4231"/>
    <w:rsid w:val="00995187"/>
    <w:pPr>
      <w:tabs>
        <w:tab w:val="left" w:pos="2156"/>
      </w:tabs>
      <w:spacing w:line="307" w:lineRule="auto"/>
    </w:pPr>
    <w:rPr>
      <w:rFonts w:eastAsiaTheme="minorHAnsi"/>
      <w:color w:val="44546A" w:themeColor="text2"/>
      <w:kern w:val="18"/>
      <w:sz w:val="18"/>
      <w:szCs w:val="18"/>
    </w:rPr>
  </w:style>
  <w:style w:type="paragraph" w:customStyle="1" w:styleId="9C59D7657C5144D2A82AE6ABCC86250C1">
    <w:name w:val="9C59D7657C5144D2A82AE6ABCC86250C1"/>
    <w:rsid w:val="00995187"/>
    <w:pPr>
      <w:tabs>
        <w:tab w:val="left" w:pos="2156"/>
      </w:tabs>
      <w:spacing w:line="307" w:lineRule="auto"/>
    </w:pPr>
    <w:rPr>
      <w:rFonts w:eastAsiaTheme="minorHAnsi"/>
      <w:color w:val="44546A" w:themeColor="text2"/>
      <w:kern w:val="18"/>
      <w:sz w:val="18"/>
      <w:szCs w:val="18"/>
    </w:rPr>
  </w:style>
  <w:style w:type="paragraph" w:customStyle="1" w:styleId="1FCE06354E3F4160A5A4287F449B76AC1">
    <w:name w:val="1FCE06354E3F4160A5A4287F449B76AC1"/>
    <w:rsid w:val="00995187"/>
    <w:pPr>
      <w:tabs>
        <w:tab w:val="left" w:pos="2156"/>
      </w:tabs>
      <w:spacing w:line="307" w:lineRule="auto"/>
    </w:pPr>
    <w:rPr>
      <w:rFonts w:eastAsiaTheme="minorHAnsi"/>
      <w:color w:val="44546A" w:themeColor="text2"/>
      <w:kern w:val="18"/>
      <w:sz w:val="18"/>
      <w:szCs w:val="18"/>
    </w:rPr>
  </w:style>
  <w:style w:type="paragraph" w:customStyle="1" w:styleId="D4077384D4AC4316974305CB53A9DE591">
    <w:name w:val="D4077384D4AC4316974305CB53A9DE591"/>
    <w:rsid w:val="00995187"/>
    <w:pPr>
      <w:spacing w:after="0" w:line="240" w:lineRule="auto"/>
    </w:pPr>
    <w:rPr>
      <w:rFonts w:eastAsiaTheme="minorHAnsi"/>
      <w:color w:val="44546A" w:themeColor="text2"/>
      <w:kern w:val="18"/>
    </w:rPr>
  </w:style>
  <w:style w:type="paragraph" w:customStyle="1" w:styleId="6962431B336945D1956836F6AEF8B2DA1">
    <w:name w:val="6962431B336945D1956836F6AEF8B2DA1"/>
    <w:rsid w:val="00995187"/>
    <w:pPr>
      <w:spacing w:after="0" w:line="240" w:lineRule="auto"/>
    </w:pPr>
    <w:rPr>
      <w:rFonts w:eastAsiaTheme="minorHAnsi"/>
      <w:color w:val="44546A" w:themeColor="text2"/>
      <w:kern w:val="18"/>
    </w:rPr>
  </w:style>
  <w:style w:type="paragraph" w:customStyle="1" w:styleId="F3676AF6CC604068B68EE6487A378DE31">
    <w:name w:val="F3676AF6CC604068B68EE6487A378DE31"/>
    <w:rsid w:val="00995187"/>
    <w:pPr>
      <w:spacing w:line="307" w:lineRule="auto"/>
    </w:pPr>
    <w:rPr>
      <w:rFonts w:eastAsiaTheme="minorHAnsi"/>
      <w:color w:val="44546A" w:themeColor="text2"/>
      <w:kern w:val="18"/>
    </w:rPr>
  </w:style>
  <w:style w:type="paragraph" w:customStyle="1" w:styleId="22C396CB9E604B94B0102C61ADA2532F1">
    <w:name w:val="22C396CB9E604B94B0102C61ADA2532F1"/>
    <w:rsid w:val="00995187"/>
    <w:pPr>
      <w:tabs>
        <w:tab w:val="left" w:pos="3906"/>
      </w:tabs>
      <w:spacing w:before="1360" w:line="276" w:lineRule="auto"/>
    </w:pPr>
    <w:rPr>
      <w:rFonts w:eastAsiaTheme="minorHAnsi"/>
      <w:color w:val="44546A" w:themeColor="text2"/>
      <w:kern w:val="18"/>
    </w:rPr>
  </w:style>
  <w:style w:type="paragraph" w:customStyle="1" w:styleId="99F5917C9B814529A576BA8AEAED5FB21">
    <w:name w:val="99F5917C9B814529A576BA8AEAED5FB21"/>
    <w:rsid w:val="00995187"/>
    <w:pPr>
      <w:spacing w:after="580" w:line="216" w:lineRule="auto"/>
      <w:contextualSpacing/>
    </w:pPr>
    <w:rPr>
      <w:rFonts w:asciiTheme="majorHAnsi" w:eastAsiaTheme="majorEastAsia" w:hAnsiTheme="majorHAnsi" w:cstheme="majorBidi"/>
      <w:color w:val="44546A" w:themeColor="text2"/>
      <w:spacing w:val="-10"/>
      <w:kern w:val="28"/>
      <w:sz w:val="68"/>
      <w:szCs w:val="56"/>
    </w:rPr>
  </w:style>
  <w:style w:type="paragraph" w:customStyle="1" w:styleId="02566F81ED6C49DF867BD916729A52661">
    <w:name w:val="02566F81ED6C49DF867BD916729A52661"/>
    <w:rsid w:val="00995187"/>
    <w:pPr>
      <w:tabs>
        <w:tab w:val="right" w:pos="9026"/>
      </w:tabs>
      <w:spacing w:line="240" w:lineRule="auto"/>
      <w:ind w:left="-1366" w:right="-1366"/>
    </w:pPr>
    <w:rPr>
      <w:rFonts w:eastAsiaTheme="minorHAnsi"/>
      <w:color w:val="44546A" w:themeColor="text2"/>
      <w:spacing w:val="2"/>
      <w:kern w:val="18"/>
      <w:sz w:val="18"/>
      <w:szCs w:val="18"/>
    </w:rPr>
  </w:style>
  <w:style w:type="paragraph" w:customStyle="1" w:styleId="C69BCD63569047A9A14E2E2ABC7F7F5E1">
    <w:name w:val="C69BCD63569047A9A14E2E2ABC7F7F5E1"/>
    <w:rsid w:val="00995187"/>
    <w:pPr>
      <w:tabs>
        <w:tab w:val="right" w:pos="9026"/>
      </w:tabs>
      <w:spacing w:line="240" w:lineRule="auto"/>
      <w:ind w:left="-1366" w:right="-1366"/>
    </w:pPr>
    <w:rPr>
      <w:rFonts w:eastAsiaTheme="minorHAnsi"/>
      <w:color w:val="44546A" w:themeColor="text2"/>
      <w:spacing w:val="2"/>
      <w:kern w:val="18"/>
      <w:sz w:val="18"/>
      <w:szCs w:val="18"/>
    </w:rPr>
  </w:style>
  <w:style w:type="paragraph" w:customStyle="1" w:styleId="6D74684A1B594267838E039D99AF67C4">
    <w:name w:val="6D74684A1B594267838E039D99AF67C4"/>
    <w:rsid w:val="00BF09FE"/>
  </w:style>
  <w:style w:type="paragraph" w:customStyle="1" w:styleId="E069C38CE4B14324AB332B71D3A68E76">
    <w:name w:val="E069C38CE4B14324AB332B71D3A68E76"/>
    <w:rsid w:val="00BF09FE"/>
  </w:style>
  <w:style w:type="paragraph" w:customStyle="1" w:styleId="5E5FCFE323C34B9ABC50C89597C50EAE">
    <w:name w:val="5E5FCFE323C34B9ABC50C89597C50EAE"/>
    <w:rsid w:val="00BF09FE"/>
  </w:style>
  <w:style w:type="paragraph" w:customStyle="1" w:styleId="43563FD4122C41E29BA246BD868D15BB">
    <w:name w:val="43563FD4122C41E29BA246BD868D15BB"/>
    <w:rsid w:val="00BF09FE"/>
  </w:style>
  <w:style w:type="paragraph" w:customStyle="1" w:styleId="E515050A0C2C4E78A40AA7E0AA47442C">
    <w:name w:val="E515050A0C2C4E78A40AA7E0AA47442C"/>
    <w:rsid w:val="00BF09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-tema">
  <a:themeElements>
    <a:clrScheme name="Asplan Viak">
      <a:dk1>
        <a:srgbClr val="000000"/>
      </a:dk1>
      <a:lt1>
        <a:srgbClr val="FFFFFF"/>
      </a:lt1>
      <a:dk2>
        <a:srgbClr val="1D3C34"/>
      </a:dk2>
      <a:lt2>
        <a:srgbClr val="F6F8F1"/>
      </a:lt2>
      <a:accent1>
        <a:srgbClr val="B7DC8F"/>
      </a:accent1>
      <a:accent2>
        <a:srgbClr val="1D3C34"/>
      </a:accent2>
      <a:accent3>
        <a:srgbClr val="F0F4E3"/>
      </a:accent3>
      <a:accent4>
        <a:srgbClr val="48A23F"/>
      </a:accent4>
      <a:accent5>
        <a:srgbClr val="FFC358"/>
      </a:accent5>
      <a:accent6>
        <a:srgbClr val="F6F8F1"/>
      </a:accent6>
      <a:hlink>
        <a:srgbClr val="48A23F"/>
      </a:hlink>
      <a:folHlink>
        <a:srgbClr val="4D4D4D"/>
      </a:folHlink>
    </a:clrScheme>
    <a:fontScheme name="Avenir Next LT Pro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BikubeProperties xmlns="http://www.asplanviak.no/bikube/properties.xml">
  <Bruker_Navn>Magne Syljuåsen</Bruker_Navn>
  <Bruker_Brukernavn>magne.syljuasen</Bruker_Brukernavn>
  <Bruker_Telefon>45192540</Bruker_Telefon>
  <Bruker_Epost>magne.syljuasen@asplanviak.no</Bruker_Epost>
  <Bruker_Enhet>Vann og miljø Trondheim Prosess og miljø</Bruker_Enhet>
  <Bruker_Avdeling>Infrastruktur nord/midt</Bruker_Avdeling>
  <Bruker_Kontoradresse>Abels gate 9, 7030 Trondheim</Bruker_Kontoradresse>
  <Bruker_Postadresse>Abels gate 9, 7030 Trondheim</Bruker_Postadresse>
  <Bruker_Kontor>Trondheim</Bruker_Kontor>
  <Oppdrag_Nummer>601531-89</Oppdrag_Nummer>
  <Oppdrag_Navn>Termisk responstest - Bodø</Oppdrag_Navn>
  <Oppdrag_Beskrivelse>Analyse av termisk responstest og dimensjonering</Oppdrag_Beskrivelse>
  <Oppdrag_Leder>Henrik Holmberg</Oppdrag_Leder>
  <Oppdrag_Kunde>NORDNORSK BRØNNBORING AS</Oppdrag_Kunde>
  <Oppdrag_Kundeadresse>Postboks 23
8455 STOKMARKNES
NOR</Oppdrag_Kundeadresse>
  <Oppdrag_Kundekontakt>Hilde Anita Grandetrø</Oppdrag_Kundekontakt>
  <Oppdrag_Enhet>Vann og miljø Trondheim Prosess og miljø</Oppdrag_Enhet>
  <Oppdrag_Avdeling>Infrastruktur nord/midt</Oppdrag_Avdeling>
  <Oppdrag_Kontoradresse>Abels gate 9, 7030 Trondheim</Oppdrag_Kontoradresse>
  <Oppdrag_Postadresse>Abels gate 9, 7030 Trondheim</Oppdrag_Postadresse>
  <Oppdrag_Kontor>Trondheim</Oppdrag_Kontor>
  <Dokument_Filnavn>termisk responstest - bodø.docx</Dokument_Filnavn>
  <Dokument_Tittel>Termisk responstest - Bodø</Dokument_Tittel>
  <Dokument_ContentType>Rapport</Dokument_ContentType>
  <Dokument_Kanal>General</Dokument_Kanal>
  <Dokument_Til>N/A</Dokument_Til>
  <Dokument_Fra>N/A</Dokument_Fra>
  <Dokument_Kopi>N/A</Dokument_Kopi>
  <Dokument_Opprettet>20.09.2021 13:54:51</Dokument_Opprettet>
  <Dokument_OpprettetAv>Magne Syljuåsen</Dokument_OpprettetAv>
</Bikub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kumenttema xmlns="9b476d91-9f0e-4c70-b85f-d13947649b8b" xsi:nil="true"/>
    <_dlc_DocId xmlns="9b476d91-9f0e-4c70-b85f-d13947649b8b">JAXXVZ6WFWN4-1011235483-1525</_dlc_DocId>
    <_dlc_DocIdUrl xmlns="9b476d91-9f0e-4c70-b85f-d13947649b8b">
      <Url>https://asplanviak.sharepoint.com/sites/10333-03/_layouts/15/DocIdRedir.aspx?ID=JAXXVZ6WFWN4-1011235483-1525</Url>
      <Description>JAXXVZ6WFWN4-1011235483-1525</Description>
    </_dlc_DocIdUrl>
    <ChannelName xmlns="9b476d91-9f0e-4c70-b85f-d13947649b8b">General</ChannelName>
    <Oppdragsnummer xmlns="9b476d91-9f0e-4c70-b85f-d13947649b8b">10333-03</Oppdragsnummer>
    <Revisjon xmlns="9b476d91-9f0e-4c70-b85f-d13947649b8b" xsi:nil="true"/>
    <RevisjonsDato xmlns="9b476d91-9f0e-4c70-b85f-d13947649b8b" xsi:nil="true"/>
    <_dlc_DocIdPersistId xmlns="9b476d91-9f0e-4c70-b85f-d13947649b8b">false</_dlc_DocIdPersistId>
    <TaxCatchAll xmlns="9b476d91-9f0e-4c70-b85f-d13947649b8b" xsi:nil="true"/>
    <lcf76f155ced4ddcb4097134ff3c332f xmlns="bb5e28ca-cdbb-45c5-ab62-ff176070526a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gning" ma:contentTypeID="0x0101004FF65E521706B647A90B490428F19DA800F053409F228EA541B8E9BD0C789E773D" ma:contentTypeVersion="5" ma:contentTypeDescription="Opprett et nytt dokument." ma:contentTypeScope="" ma:versionID="58686e75c0334df68dbea1d6594d4106">
  <xsd:schema xmlns:xsd="http://www.w3.org/2001/XMLSchema" xmlns:xs="http://www.w3.org/2001/XMLSchema" xmlns:p="http://schemas.microsoft.com/office/2006/metadata/properties" xmlns:ns2="9b476d91-9f0e-4c70-b85f-d13947649b8b" xmlns:ns3="bb5e28ca-cdbb-45c5-ab62-ff176070526a" targetNamespace="http://schemas.microsoft.com/office/2006/metadata/properties" ma:root="true" ma:fieldsID="69bbf134ca6e233e55f7f478a5ff2d7b" ns2:_="" ns3:_="">
    <xsd:import namespace="9b476d91-9f0e-4c70-b85f-d13947649b8b"/>
    <xsd:import namespace="bb5e28ca-cdbb-45c5-ab62-ff176070526a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ChannelName" minOccurs="0"/>
                <xsd:element ref="ns2:Dokumenttema" minOccurs="0"/>
                <xsd:element ref="ns2:Oppdragsnummer" minOccurs="0"/>
                <xsd:element ref="ns2:Revisjon" minOccurs="0"/>
                <xsd:element ref="ns2:RevisjonsDato" minOccurs="0"/>
                <xsd:element ref="ns2:TaxCatchAll" minOccurs="0"/>
                <xsd:element ref="ns3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476d91-9f0e-4c70-b85f-d13947649b8b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kument-ID-verdi" ma:description="Verdien for dokument-IDen som er tilordnet elementet." ma:internalName="_dlc_DocId" ma:readOnly="true">
      <xsd:simpleType>
        <xsd:restriction base="dms:Text"/>
      </xsd:simpleType>
    </xsd:element>
    <xsd:element name="_dlc_DocIdUrl" ma:index="9" nillable="true" ma:displayName="Dokument-ID" ma:description="Fast kobling til dokumente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Fast ID" ma:description="Behold IDen ved tillegging." ma:hidden="true" ma:internalName="_dlc_DocIdPersistId" ma:readOnly="true">
      <xsd:simpleType>
        <xsd:restriction base="dms:Boolean"/>
      </xsd:simpleType>
    </xsd:element>
    <xsd:element name="ChannelName" ma:index="11" nillable="true" ma:displayName="Kanal" ma:internalName="ChannelName" ma:readOnly="true">
      <xsd:simpleType>
        <xsd:restriction base="dms:Text"/>
      </xsd:simpleType>
    </xsd:element>
    <xsd:element name="Dokumenttema" ma:index="12" nillable="true" ma:displayName="Dokumenttema" ma:list="{19e00e67-50a1-482f-a7d9-66d65f82a208}" ma:internalName="Dokumenttema" ma:showField="Title">
      <xsd:simpleType>
        <xsd:restriction base="dms:Lookup"/>
      </xsd:simpleType>
    </xsd:element>
    <xsd:element name="Oppdragsnummer" ma:index="13" nillable="true" ma:displayName="Oppdragsnummer" ma:internalName="Oppdragsnummer" ma:readOnly="true">
      <xsd:simpleType>
        <xsd:restriction base="dms:Text"/>
      </xsd:simpleType>
    </xsd:element>
    <xsd:element name="Revisjon" ma:index="14" nillable="true" ma:displayName="Revisjon" ma:internalName="Revisjon">
      <xsd:simpleType>
        <xsd:restriction base="dms:Text"/>
      </xsd:simpleType>
    </xsd:element>
    <xsd:element name="RevisjonsDato" ma:index="15" nillable="true" ma:displayName="RevisjonsDato" ma:format="DateOnly" ma:internalName="RevisjonsDato">
      <xsd:simpleType>
        <xsd:restriction base="dms:DateTime"/>
      </xsd:simpleType>
    </xsd:element>
    <xsd:element name="TaxCatchAll" ma:index="16" nillable="true" ma:displayName="Taxonomy Catch All Column" ma:hidden="true" ma:list="{65996933-c54e-4021-a4a9-ce4dd9ca1c8c}" ma:internalName="TaxCatchAll" ma:showField="CatchAllData" ma:web="9b476d91-9f0e-4c70-b85f-d13947649b8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5e28ca-cdbb-45c5-ab62-ff176070526a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7" nillable="true" ma:displayName="Bildemerkelapper_0" ma:hidden="true" ma:internalName="lcf76f155ced4ddcb4097134ff3c332f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Dokument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C1B3428-3561-4039-B237-AAAEF876A715}">
  <ds:schemaRefs>
    <ds:schemaRef ds:uri="http://www.asplanviak.no/bikube/properties.xml"/>
  </ds:schemaRefs>
</ds:datastoreItem>
</file>

<file path=customXml/itemProps2.xml><?xml version="1.0" encoding="utf-8"?>
<ds:datastoreItem xmlns:ds="http://schemas.openxmlformats.org/officeDocument/2006/customXml" ds:itemID="{A528CCAC-65EC-45B9-8110-CE6A468625ED}">
  <ds:schemaRefs>
    <ds:schemaRef ds:uri="http://schemas.microsoft.com/office/2006/metadata/properties"/>
    <ds:schemaRef ds:uri="http://schemas.microsoft.com/office/infopath/2007/PartnerControls"/>
    <ds:schemaRef ds:uri="9b476d91-9f0e-4c70-b85f-d13947649b8b"/>
    <ds:schemaRef ds:uri="bb5e28ca-cdbb-45c5-ab62-ff176070526a"/>
  </ds:schemaRefs>
</ds:datastoreItem>
</file>

<file path=customXml/itemProps3.xml><?xml version="1.0" encoding="utf-8"?>
<ds:datastoreItem xmlns:ds="http://schemas.openxmlformats.org/officeDocument/2006/customXml" ds:itemID="{BE8D8C3C-692F-4CA4-8C8A-755250F8B92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81455C8-1B22-4745-8361-570F1F6D2D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476d91-9f0e-4c70-b85f-d13947649b8b"/>
    <ds:schemaRef ds:uri="bb5e28ca-cdbb-45c5-ab62-ff17607052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6754917-0768-485F-BD7A-31A68D309DD6}">
  <ds:schemaRefs>
    <ds:schemaRef ds:uri="http://schemas.microsoft.com/sharepoint/events"/>
  </ds:schemaRefs>
</ds:datastoreItem>
</file>

<file path=customXml/itemProps6.xml><?xml version="1.0" encoding="utf-8"?>
<ds:datastoreItem xmlns:ds="http://schemas.openxmlformats.org/officeDocument/2006/customXml" ds:itemID="{D02FFE5F-B206-4A4A-9C0D-2C18987CD93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av_rapportmal</Template>
  <TotalTime>8</TotalTime>
  <Pages>5</Pages>
  <Words>99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Termisk responstest – «Sted»</vt:lpstr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TITTEL</dc:title>
  <dc:subject/>
  <dc:creator>Birgit Fostervold</dc:creator>
  <cp:keywords>Av-BikubeMal</cp:keywords>
  <dc:description/>
  <cp:lastModifiedBy>Magne Syljuåsen</cp:lastModifiedBy>
  <cp:revision>14</cp:revision>
  <dcterms:created xsi:type="dcterms:W3CDTF">2023-03-14T14:53:00Z</dcterms:created>
  <dcterms:modified xsi:type="dcterms:W3CDTF">2023-03-14T15:01:00Z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0x0101004FF65E521706B647A90B490428F19DA800F053409F228EA541B8E9BD0C789E773D</vt:lpwstr>
  </property>
  <property fmtid="{D5CDD505-2E9C-101B-9397-08002B2CF9AE}" pid="3" name="MalStatus">
    <vt:lpwstr>Aktiv</vt:lpwstr>
  </property>
  <property fmtid="{D5CDD505-2E9C-101B-9397-08002B2CF9AE}" pid="4" name="BikubeMalType">
    <vt:lpwstr>Av-Tilbud</vt:lpwstr>
  </property>
  <property fmtid="{D5CDD505-2E9C-101B-9397-08002B2CF9AE}" pid="5" name="_dlc_DocIdItemGuid">
    <vt:lpwstr>36e3816a-0429-41a9-9d75-0cf445b2204e</vt:lpwstr>
  </property>
  <property fmtid="{D5CDD505-2E9C-101B-9397-08002B2CF9AE}" pid="6" name="Platform">
    <vt:lpwstr>BikubeOnline</vt:lpwstr>
  </property>
  <property fmtid="{D5CDD505-2E9C-101B-9397-08002B2CF9AE}" pid="7" name="Kopi">
    <vt:lpwstr/>
  </property>
  <property fmtid="{D5CDD505-2E9C-101B-9397-08002B2CF9AE}" pid="8" name="xd_ProgID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Til">
    <vt:lpwstr/>
  </property>
  <property fmtid="{D5CDD505-2E9C-101B-9397-08002B2CF9AE}" pid="12" name="_ExtendedDescription">
    <vt:lpwstr/>
  </property>
  <property fmtid="{D5CDD505-2E9C-101B-9397-08002B2CF9AE}" pid="13" name="TriggerFlowInfo">
    <vt:lpwstr/>
  </property>
  <property fmtid="{D5CDD505-2E9C-101B-9397-08002B2CF9AE}" pid="14" name="Fra">
    <vt:lpwstr/>
  </property>
  <property fmtid="{D5CDD505-2E9C-101B-9397-08002B2CF9AE}" pid="15" name="xd_Signature">
    <vt:bool>false</vt:bool>
  </property>
  <property fmtid="{D5CDD505-2E9C-101B-9397-08002B2CF9AE}" pid="16" name="MediaServiceImageTags">
    <vt:lpwstr/>
  </property>
</Properties>
</file>